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B3D" w:rsidRDefault="00885650">
      <w:pPr>
        <w:pStyle w:val="NormalTB"/>
        <w:widowControl w:val="0"/>
        <w:spacing w:before="120"/>
        <w:rPr>
          <w:rFonts w:ascii="Arial" w:hAnsi="Arial"/>
          <w:snapToGrid w:val="0"/>
          <w:lang w:val="en-US"/>
        </w:rPr>
      </w:pPr>
      <w:r>
        <w:rPr>
          <w:rFonts w:ascii="Times New Roman" w:hAnsi="Times New Roman"/>
          <w:noProof/>
          <w:sz w:val="16"/>
          <w:szCs w:val="1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50.25pt">
            <v:imagedata r:id="rId7" o:title="logo_fu"/>
          </v:shape>
        </w:pict>
      </w:r>
    </w:p>
    <w:p w:rsidR="00C40B3D" w:rsidRDefault="00C40B3D">
      <w:pPr>
        <w:pStyle w:val="NormalTB"/>
        <w:spacing w:before="120"/>
        <w:rPr>
          <w:rFonts w:ascii="Arial" w:hAnsi="Arial" w:cs="Arial"/>
          <w:lang w:val="en-US"/>
        </w:rPr>
      </w:pPr>
    </w:p>
    <w:p w:rsidR="00C40B3D" w:rsidRDefault="00C40B3D"/>
    <w:p w:rsidR="00C40B3D" w:rsidRDefault="00C40B3D">
      <w:pPr>
        <w:pStyle w:val="NormalTB"/>
        <w:spacing w:before="120"/>
        <w:rPr>
          <w:rFonts w:ascii="Arial" w:hAnsi="Arial" w:cs="Arial"/>
          <w:lang w:val="en-US"/>
        </w:rPr>
      </w:pPr>
    </w:p>
    <w:p w:rsidR="00C40B3D" w:rsidRDefault="00C40B3D"/>
    <w:p w:rsidR="009F4645" w:rsidRDefault="009F4645"/>
    <w:p w:rsidR="009F4645" w:rsidRDefault="009F4645"/>
    <w:p w:rsidR="00C40B3D" w:rsidRDefault="00C40B3D"/>
    <w:p w:rsidR="00C40B3D" w:rsidRDefault="00C40B3D" w:rsidP="001864B1">
      <w:pPr>
        <w:pStyle w:val="HeadingBig"/>
      </w:pPr>
      <w:r>
        <w:rPr>
          <w:rFonts w:hint="eastAsia"/>
          <w:lang w:eastAsia="ja-JP"/>
        </w:rPr>
        <w:t>[</w:t>
      </w:r>
      <w:r w:rsidR="00B809AE">
        <w:rPr>
          <w:lang w:eastAsia="ja-JP"/>
        </w:rPr>
        <w:t>Travel Services Website</w:t>
      </w:r>
      <w:r>
        <w:rPr>
          <w:rFonts w:hint="eastAsia"/>
          <w:lang w:eastAsia="ja-JP"/>
        </w:rPr>
        <w:t>]</w:t>
      </w:r>
    </w:p>
    <w:p w:rsidR="00C40B3D" w:rsidRDefault="00E07528" w:rsidP="001864B1">
      <w:pPr>
        <w:pStyle w:val="HeadingBig"/>
        <w:rPr>
          <w:lang w:eastAsia="ja-JP"/>
        </w:rPr>
      </w:pPr>
      <w:r>
        <w:rPr>
          <w:lang w:eastAsia="ja-JP"/>
        </w:rPr>
        <w:t>SOFTWARE</w:t>
      </w:r>
      <w:r w:rsidR="00C40B3D">
        <w:rPr>
          <w:rFonts w:hint="eastAsia"/>
          <w:lang w:eastAsia="ja-JP"/>
        </w:rPr>
        <w:t xml:space="preserve"> DESIGN </w:t>
      </w:r>
      <w:r w:rsidR="00693B89">
        <w:rPr>
          <w:lang w:eastAsia="ja-JP"/>
        </w:rPr>
        <w:t>SPECIFICATION</w:t>
      </w:r>
    </w:p>
    <w:p w:rsidR="00C40B3D" w:rsidRDefault="00C40B3D" w:rsidP="001864B1">
      <w:pPr>
        <w:pStyle w:val="HeadingBig"/>
        <w:rPr>
          <w:lang w:eastAsia="ja-JP"/>
        </w:rPr>
      </w:pPr>
    </w:p>
    <w:p w:rsidR="009F4645" w:rsidRDefault="009F4645" w:rsidP="001864B1">
      <w:pPr>
        <w:pStyle w:val="HeadingBig"/>
        <w:rPr>
          <w:lang w:eastAsia="ja-JP"/>
        </w:rPr>
      </w:pPr>
    </w:p>
    <w:p w:rsidR="00C40B3D" w:rsidRDefault="00C40B3D"/>
    <w:p w:rsidR="00C40B3D" w:rsidRDefault="00C40B3D">
      <w:pPr>
        <w:pStyle w:val="NormalT"/>
        <w:jc w:val="center"/>
        <w:rPr>
          <w:b/>
          <w:bCs w:val="0"/>
          <w:sz w:val="22"/>
          <w:lang w:eastAsia="ja-JP"/>
        </w:rPr>
      </w:pPr>
      <w:r>
        <w:rPr>
          <w:b/>
          <w:bCs w:val="0"/>
          <w:sz w:val="22"/>
        </w:rPr>
        <w:t xml:space="preserve">Project Code: </w:t>
      </w:r>
      <w:r w:rsidR="00B809AE">
        <w:rPr>
          <w:b/>
          <w:bCs w:val="0"/>
          <w:sz w:val="22"/>
        </w:rPr>
        <w:t>TSW</w:t>
      </w:r>
    </w:p>
    <w:p w:rsidR="00C40B3D" w:rsidRPr="000A56E5" w:rsidRDefault="00C40B3D">
      <w:pPr>
        <w:pStyle w:val="NormalT"/>
        <w:jc w:val="center"/>
        <w:rPr>
          <w:b/>
          <w:bCs w:val="0"/>
          <w:sz w:val="22"/>
          <w:lang w:val="fr-FR" w:eastAsia="ja-JP"/>
        </w:rPr>
      </w:pPr>
      <w:r w:rsidRPr="000A56E5">
        <w:rPr>
          <w:b/>
          <w:bCs w:val="0"/>
          <w:sz w:val="22"/>
          <w:lang w:val="fr-FR"/>
        </w:rPr>
        <w:t xml:space="preserve">Document Code: </w:t>
      </w:r>
      <w:r w:rsidRPr="000A56E5">
        <w:rPr>
          <w:rFonts w:hint="eastAsia"/>
          <w:b/>
          <w:bCs w:val="0"/>
          <w:sz w:val="22"/>
          <w:lang w:val="fr-FR" w:eastAsia="ja-JP"/>
        </w:rPr>
        <w:t>&lt;</w:t>
      </w:r>
      <w:r w:rsidR="004A455B">
        <w:rPr>
          <w:b/>
          <w:bCs w:val="0"/>
          <w:sz w:val="22"/>
          <w:lang w:val="fr-FR" w:eastAsia="ja-JP"/>
        </w:rPr>
        <w:t>TSW</w:t>
      </w:r>
      <w:r w:rsidRPr="000A56E5">
        <w:rPr>
          <w:rFonts w:hint="eastAsia"/>
          <w:b/>
          <w:bCs w:val="0"/>
          <w:sz w:val="22"/>
          <w:lang w:val="fr-FR" w:eastAsia="ja-JP"/>
        </w:rPr>
        <w:t>&gt;-DD</w:t>
      </w:r>
      <w:r w:rsidRPr="000A56E5">
        <w:rPr>
          <w:b/>
          <w:bCs w:val="0"/>
          <w:sz w:val="22"/>
          <w:lang w:val="fr-FR" w:eastAsia="ja-JP"/>
        </w:rPr>
        <w:t xml:space="preserve"> – v</w:t>
      </w:r>
      <w:r w:rsidRPr="000A56E5">
        <w:rPr>
          <w:rFonts w:hint="eastAsia"/>
          <w:b/>
          <w:bCs w:val="0"/>
          <w:sz w:val="22"/>
          <w:lang w:val="fr-FR" w:eastAsia="ja-JP"/>
        </w:rPr>
        <w:t>&lt;</w:t>
      </w:r>
      <w:r w:rsidR="00B809AE">
        <w:rPr>
          <w:b/>
          <w:bCs w:val="0"/>
          <w:sz w:val="22"/>
          <w:lang w:val="fr-FR" w:eastAsia="ja-JP"/>
        </w:rPr>
        <w:t>0.1</w:t>
      </w:r>
      <w:r w:rsidRPr="000A56E5">
        <w:rPr>
          <w:rFonts w:hint="eastAsia"/>
          <w:b/>
          <w:bCs w:val="0"/>
          <w:sz w:val="22"/>
          <w:lang w:val="fr-FR" w:eastAsia="ja-JP"/>
        </w:rPr>
        <w:t>&gt;</w:t>
      </w:r>
    </w:p>
    <w:p w:rsidR="00C40B3D" w:rsidRPr="000A56E5" w:rsidRDefault="00C40B3D">
      <w:pPr>
        <w:rPr>
          <w:lang w:val="fr-FR"/>
        </w:rPr>
      </w:pPr>
    </w:p>
    <w:p w:rsidR="00DA0A63" w:rsidRPr="000A56E5" w:rsidRDefault="00DA0A63">
      <w:pPr>
        <w:rPr>
          <w:lang w:val="fr-FR"/>
        </w:rPr>
      </w:pPr>
    </w:p>
    <w:p w:rsidR="00DA0A63" w:rsidRPr="000A56E5" w:rsidRDefault="00DA0A63">
      <w:pPr>
        <w:rPr>
          <w:lang w:val="fr-FR"/>
        </w:rPr>
      </w:pPr>
    </w:p>
    <w:p w:rsidR="00DA0A63" w:rsidRPr="000A56E5" w:rsidRDefault="00DA0A63">
      <w:pPr>
        <w:rPr>
          <w:lang w:val="fr-FR"/>
        </w:rPr>
      </w:pPr>
    </w:p>
    <w:p w:rsidR="00B809AE" w:rsidRPr="000A56E5" w:rsidRDefault="00B809AE">
      <w:pPr>
        <w:rPr>
          <w:lang w:val="fr-FR"/>
        </w:rPr>
      </w:pPr>
    </w:p>
    <w:p w:rsidR="00C40B3D" w:rsidRDefault="00DA0A63" w:rsidP="00DA0A63">
      <w:pPr>
        <w:jc w:val="center"/>
        <w:rPr>
          <w:lang w:eastAsia="ja-JP"/>
        </w:rPr>
        <w:sectPr w:rsidR="00C40B3D" w:rsidSect="00DA0A63">
          <w:headerReference w:type="default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Verdana" w:hAnsi="Verdana"/>
          <w:b/>
          <w:sz w:val="22"/>
        </w:rPr>
        <w:t>&lt;</w:t>
      </w:r>
      <w:r w:rsidR="00B809AE">
        <w:rPr>
          <w:rFonts w:ascii="Verdana" w:hAnsi="Verdana"/>
          <w:b/>
          <w:sz w:val="22"/>
        </w:rPr>
        <w:t>Ho Chi Minh City</w:t>
      </w:r>
      <w:r>
        <w:rPr>
          <w:rFonts w:ascii="Verdana" w:hAnsi="Verdana"/>
          <w:b/>
          <w:sz w:val="22"/>
        </w:rPr>
        <w:t xml:space="preserve">, </w:t>
      </w:r>
      <w:r w:rsidR="00B809AE">
        <w:rPr>
          <w:rFonts w:ascii="Verdana" w:hAnsi="Verdana"/>
          <w:b/>
          <w:sz w:val="22"/>
        </w:rPr>
        <w:t>22 January 2015</w:t>
      </w:r>
      <w:r>
        <w:rPr>
          <w:rFonts w:ascii="Verdana" w:hAnsi="Verdana"/>
          <w:b/>
          <w:sz w:val="22"/>
        </w:rPr>
        <w:t>&gt;</w:t>
      </w:r>
    </w:p>
    <w:p w:rsidR="00C40B3D" w:rsidRDefault="00C40B3D">
      <w:pPr>
        <w:pStyle w:val="NormalH"/>
      </w:pPr>
      <w:r>
        <w:lastRenderedPageBreak/>
        <w:t>Record of change</w:t>
      </w:r>
    </w:p>
    <w:p w:rsidR="00C40B3D" w:rsidRDefault="00C40B3D">
      <w:pPr>
        <w:rPr>
          <w:lang w:eastAsia="ja-JP"/>
        </w:rPr>
      </w:pPr>
      <w:r>
        <w:t>*A - Added M - Modified D – Deleted</w:t>
      </w:r>
    </w:p>
    <w:tbl>
      <w:tblPr>
        <w:tblW w:w="9270" w:type="dxa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C40B3D">
        <w:trPr>
          <w:trHeight w:val="576"/>
        </w:trPr>
        <w:tc>
          <w:tcPr>
            <w:tcW w:w="1260" w:type="dxa"/>
            <w:shd w:val="clear" w:color="auto" w:fill="FFE8E1"/>
          </w:tcPr>
          <w:p w:rsidR="00C40B3D" w:rsidRDefault="00C40B3D">
            <w:pPr>
              <w:pStyle w:val="table"/>
            </w:pPr>
            <w: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C40B3D" w:rsidRDefault="00C40B3D">
            <w:pPr>
              <w:pStyle w:val="table"/>
            </w:pPr>
            <w: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Default="00C40B3D">
            <w:pPr>
              <w:pStyle w:val="table"/>
            </w:pPr>
            <w:r>
              <w:t>A*</w:t>
            </w:r>
            <w: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Default="00C40B3D">
            <w:pPr>
              <w:pStyle w:val="table"/>
            </w:pPr>
            <w: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Default="00C40B3D">
            <w:pPr>
              <w:pStyle w:val="table"/>
            </w:pPr>
            <w:r>
              <w:t>New Version</w:t>
            </w: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55623">
            <w:pPr>
              <w:pStyle w:val="NormalRecord"/>
              <w:tabs>
                <w:tab w:val="left" w:pos="720"/>
              </w:tabs>
            </w:pPr>
            <w:r>
              <w:t>Jan 22</w:t>
            </w:r>
          </w:p>
        </w:tc>
        <w:tc>
          <w:tcPr>
            <w:tcW w:w="2160" w:type="dxa"/>
          </w:tcPr>
          <w:p w:rsidR="00C40B3D" w:rsidRDefault="00C55623">
            <w:pPr>
              <w:pStyle w:val="NormalRecord"/>
            </w:pPr>
            <w:r>
              <w:t>Create new</w:t>
            </w:r>
          </w:p>
        </w:tc>
        <w:tc>
          <w:tcPr>
            <w:tcW w:w="720" w:type="dxa"/>
          </w:tcPr>
          <w:p w:rsidR="00C40B3D" w:rsidRDefault="00C55623">
            <w:pPr>
              <w:pStyle w:val="NormalRecord"/>
            </w:pPr>
            <w:r>
              <w:t>A</w:t>
            </w:r>
          </w:p>
        </w:tc>
        <w:tc>
          <w:tcPr>
            <w:tcW w:w="3960" w:type="dxa"/>
          </w:tcPr>
          <w:p w:rsidR="00C40B3D" w:rsidRDefault="00C55623" w:rsidP="00C55623">
            <w:pPr>
              <w:pStyle w:val="NormalRecord"/>
            </w:pPr>
            <w:r>
              <w:t>Create this document</w:t>
            </w:r>
          </w:p>
        </w:tc>
        <w:tc>
          <w:tcPr>
            <w:tcW w:w="1170" w:type="dxa"/>
          </w:tcPr>
          <w:p w:rsidR="00C40B3D" w:rsidRDefault="00C55623">
            <w:pPr>
              <w:pStyle w:val="NormalRecord"/>
            </w:pPr>
            <w:r>
              <w:t>0.1</w:t>
            </w: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</w:pPr>
          </w:p>
        </w:tc>
      </w:tr>
      <w:tr w:rsidR="00C40B3D">
        <w:trPr>
          <w:trHeight w:hRule="exact" w:val="432"/>
        </w:trPr>
        <w:tc>
          <w:tcPr>
            <w:tcW w:w="1260" w:type="dxa"/>
          </w:tcPr>
          <w:p w:rsidR="00C40B3D" w:rsidRDefault="00C40B3D">
            <w:pPr>
              <w:pStyle w:val="NormalRecord"/>
              <w:rPr>
                <w:lang w:val="fr-CA"/>
              </w:rPr>
            </w:pPr>
          </w:p>
        </w:tc>
        <w:tc>
          <w:tcPr>
            <w:tcW w:w="2160" w:type="dxa"/>
          </w:tcPr>
          <w:p w:rsidR="00C40B3D" w:rsidRDefault="00C40B3D">
            <w:pPr>
              <w:pStyle w:val="NormalRecord"/>
              <w:rPr>
                <w:lang w:val="fr-CA"/>
              </w:rPr>
            </w:pPr>
          </w:p>
        </w:tc>
        <w:tc>
          <w:tcPr>
            <w:tcW w:w="720" w:type="dxa"/>
          </w:tcPr>
          <w:p w:rsidR="00C40B3D" w:rsidRDefault="00C40B3D">
            <w:pPr>
              <w:pStyle w:val="NormalRecord"/>
              <w:rPr>
                <w:lang w:val="fr-CA"/>
              </w:rPr>
            </w:pPr>
          </w:p>
        </w:tc>
        <w:tc>
          <w:tcPr>
            <w:tcW w:w="3960" w:type="dxa"/>
          </w:tcPr>
          <w:p w:rsidR="00C40B3D" w:rsidRDefault="00C40B3D">
            <w:pPr>
              <w:pStyle w:val="NormalRecord"/>
              <w:rPr>
                <w:lang w:val="fr-CA"/>
              </w:rPr>
            </w:pPr>
          </w:p>
        </w:tc>
        <w:tc>
          <w:tcPr>
            <w:tcW w:w="1170" w:type="dxa"/>
          </w:tcPr>
          <w:p w:rsidR="00C40B3D" w:rsidRDefault="00C40B3D">
            <w:pPr>
              <w:pStyle w:val="NormalRecord"/>
              <w:rPr>
                <w:lang w:val="fr-CA"/>
              </w:rPr>
            </w:pPr>
          </w:p>
        </w:tc>
      </w:tr>
    </w:tbl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 w:rsidP="00C40B3D">
      <w:pPr>
        <w:pStyle w:val="NormalH"/>
      </w:pPr>
      <w:r>
        <w:lastRenderedPageBreak/>
        <w:t>SIGNATURE PAGE</w:t>
      </w:r>
    </w:p>
    <w:p w:rsidR="00C40B3D" w:rsidRDefault="00C40B3D" w:rsidP="00C40B3D"/>
    <w:p w:rsidR="00446EFE" w:rsidRDefault="00C40B3D" w:rsidP="00C40B3D">
      <w:pPr>
        <w:rPr>
          <w:u w:val="single"/>
        </w:rPr>
      </w:pPr>
      <w:r>
        <w:rPr>
          <w:b/>
          <w:bCs w:val="0"/>
        </w:rPr>
        <w:t>ORIGINATOR:</w:t>
      </w:r>
      <w:r w:rsidR="005E4C17">
        <w:tab/>
        <w:t xml:space="preserve"> Nguyen Chi Kha</w:t>
      </w:r>
      <w:r>
        <w:rPr>
          <w:u w:val="single"/>
        </w:rPr>
        <w:tab/>
      </w:r>
      <w:r>
        <w:tab/>
      </w:r>
      <w:r w:rsidR="005E4C17">
        <w:t>January 22, 2015</w:t>
      </w:r>
    </w:p>
    <w:p w:rsidR="00C40B3D" w:rsidRDefault="005E4C17" w:rsidP="00C40B3D">
      <w:pPr>
        <w:ind w:left="1267" w:firstLine="173"/>
      </w:pPr>
      <w:r>
        <w:t>Member</w:t>
      </w:r>
    </w:p>
    <w:p w:rsidR="00C40B3D" w:rsidRDefault="00C40B3D" w:rsidP="00C40B3D"/>
    <w:p w:rsidR="00446EFE" w:rsidRDefault="00C40B3D" w:rsidP="00C40B3D">
      <w:pPr>
        <w:rPr>
          <w:u w:val="single"/>
        </w:rPr>
      </w:pPr>
      <w:r>
        <w:rPr>
          <w:b/>
          <w:bCs w:val="0"/>
        </w:rPr>
        <w:t>REVIEWERS:</w:t>
      </w:r>
      <w:r>
        <w:tab/>
      </w:r>
      <w:r w:rsidR="009D5E8F">
        <w:t>Vu Quang Minh</w:t>
      </w:r>
      <w:r>
        <w:rPr>
          <w:u w:val="single"/>
        </w:rPr>
        <w:tab/>
      </w:r>
      <w:r>
        <w:rPr>
          <w:u w:val="single"/>
        </w:rPr>
        <w:tab/>
      </w:r>
      <w:r>
        <w:tab/>
      </w:r>
    </w:p>
    <w:p w:rsidR="00C40B3D" w:rsidRDefault="009D5E8F" w:rsidP="00C40B3D">
      <w:pPr>
        <w:ind w:left="1267" w:firstLine="173"/>
      </w:pPr>
      <w:r>
        <w:t>Leader</w:t>
      </w:r>
    </w:p>
    <w:p w:rsidR="00446EFE" w:rsidRDefault="00446EFE" w:rsidP="00C40B3D"/>
    <w:p w:rsidR="00446EFE" w:rsidRDefault="009D5E8F" w:rsidP="00C40B3D">
      <w:pPr>
        <w:ind w:left="1094" w:firstLine="346"/>
        <w:rPr>
          <w:u w:val="single"/>
        </w:rPr>
      </w:pPr>
      <w:r>
        <w:t>Do Van Manh</w:t>
      </w:r>
      <w:r w:rsidR="00C40B3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40B3D">
        <w:tab/>
      </w:r>
    </w:p>
    <w:p w:rsidR="00446EFE" w:rsidRDefault="009D5E8F" w:rsidP="00C40B3D">
      <w:pPr>
        <w:ind w:left="921" w:firstLine="519"/>
      </w:pPr>
      <w:r>
        <w:t>Member</w:t>
      </w:r>
    </w:p>
    <w:p w:rsidR="00C40B3D" w:rsidRDefault="00C40B3D" w:rsidP="00C40B3D"/>
    <w:p w:rsidR="00446EFE" w:rsidRDefault="00C40B3D" w:rsidP="00C40B3D">
      <w:pPr>
        <w:rPr>
          <w:u w:val="single"/>
        </w:rPr>
      </w:pPr>
      <w:r>
        <w:rPr>
          <w:b/>
          <w:bCs w:val="0"/>
        </w:rPr>
        <w:t>APPROVAL:</w:t>
      </w:r>
      <w:r w:rsidR="009D5E8F">
        <w:tab/>
        <w:t>Nguyen Trong Tai</w:t>
      </w:r>
      <w:r>
        <w:rPr>
          <w:u w:val="single"/>
        </w:rPr>
        <w:tab/>
      </w:r>
      <w:r>
        <w:tab/>
      </w:r>
    </w:p>
    <w:p w:rsidR="00C40B3D" w:rsidRDefault="009D5E8F" w:rsidP="00C40B3D">
      <w:pPr>
        <w:ind w:left="1267" w:firstLine="173"/>
      </w:pPr>
      <w:r>
        <w:t>Instructor</w:t>
      </w: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>
      <w:pPr>
        <w:rPr>
          <w:lang w:eastAsia="ja-JP"/>
        </w:rPr>
      </w:pPr>
    </w:p>
    <w:p w:rsidR="00C40B3D" w:rsidRDefault="00C40B3D" w:rsidP="00C40B3D">
      <w:pPr>
        <w:pStyle w:val="NormalH"/>
      </w:pPr>
      <w:r>
        <w:lastRenderedPageBreak/>
        <w:t>TABLE OF CONTENTS</w:t>
      </w:r>
    </w:p>
    <w:p w:rsidR="002A2633" w:rsidRDefault="00C40B3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>
        <w:rPr>
          <w:rFonts w:cs="Tahoma"/>
          <w:caps w:val="0"/>
          <w:sz w:val="24"/>
          <w:szCs w:val="24"/>
          <w:lang w:val="en-GB"/>
        </w:rPr>
        <w:fldChar w:fldCharType="begin"/>
      </w:r>
      <w:r>
        <w:rPr>
          <w:rFonts w:cs="Tahoma"/>
          <w:caps w:val="0"/>
          <w:sz w:val="24"/>
          <w:szCs w:val="24"/>
          <w:lang w:val="en-GB"/>
        </w:rPr>
        <w:instrText xml:space="preserve"> TOC \o "1-3" </w:instrText>
      </w:r>
      <w:r>
        <w:rPr>
          <w:rFonts w:cs="Tahoma"/>
          <w:caps w:val="0"/>
          <w:sz w:val="24"/>
          <w:szCs w:val="24"/>
          <w:lang w:val="en-GB"/>
        </w:rPr>
        <w:fldChar w:fldCharType="separate"/>
      </w:r>
      <w:r w:rsidR="002A2633" w:rsidRPr="00AC0A78">
        <w:rPr>
          <w:noProof/>
          <w:color w:val="800000"/>
        </w:rPr>
        <w:t>1</w:t>
      </w:r>
      <w:r w:rsidR="002A2633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="002A2633" w:rsidRPr="00AC0A78">
        <w:rPr>
          <w:noProof/>
          <w:color w:val="800000"/>
        </w:rPr>
        <w:t>Introduction</w:t>
      </w:r>
      <w:r w:rsidR="002A2633">
        <w:rPr>
          <w:noProof/>
        </w:rPr>
        <w:tab/>
      </w:r>
      <w:r w:rsidR="002A2633">
        <w:rPr>
          <w:noProof/>
        </w:rPr>
        <w:fldChar w:fldCharType="begin"/>
      </w:r>
      <w:r w:rsidR="002A2633">
        <w:rPr>
          <w:noProof/>
        </w:rPr>
        <w:instrText xml:space="preserve"> PAGEREF _Toc410786532 \h </w:instrText>
      </w:r>
      <w:r w:rsidR="002A2633">
        <w:rPr>
          <w:noProof/>
        </w:rPr>
      </w:r>
      <w:r w:rsidR="002A2633">
        <w:rPr>
          <w:noProof/>
        </w:rPr>
        <w:fldChar w:fldCharType="separate"/>
      </w:r>
      <w:r w:rsidR="002A2633">
        <w:rPr>
          <w:noProof/>
        </w:rPr>
        <w:t>6</w:t>
      </w:r>
      <w:r w:rsidR="002A2633"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1.4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System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Application Logical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Use 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Architecture 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Presentation Layer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Business Layer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Data Access Layer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Packages/Component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UI Components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Business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Data Access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2.4.4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Exceptions Lib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2.4.5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General Lib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2.4.6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Logging Lib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Screen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Database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Entity 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Detail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Detail Functions Desgin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Tour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Create new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Update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Close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Profile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View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lastRenderedPageBreak/>
        <w:t>5.2.3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Tour Reservation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Search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View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Add tour to Cart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Compare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Book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Pay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Comment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Rate tour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5.4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2A2633" w:rsidRDefault="002A2633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Logout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6.2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Application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A2633" w:rsidRDefault="002A2633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003300"/>
        </w:rPr>
        <w:t>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en-US"/>
        </w:rPr>
        <w:tab/>
      </w:r>
      <w:r>
        <w:rPr>
          <w:noProof/>
        </w:rPr>
        <w:t>System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Other Considerations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2A2633" w:rsidRDefault="002A263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</w:pPr>
      <w:r w:rsidRPr="00AC0A78">
        <w:rPr>
          <w:noProof/>
          <w:color w:val="800000"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  <w:lang w:eastAsia="en-US"/>
        </w:rPr>
        <w:tab/>
      </w:r>
      <w:r w:rsidRPr="00AC0A78">
        <w:rPr>
          <w:noProof/>
          <w:color w:val="800000"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_Toc410786586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C40B3D" w:rsidRDefault="00C40B3D" w:rsidP="00C40B3D">
      <w:pPr>
        <w:rPr>
          <w:lang w:eastAsia="ja-JP"/>
        </w:rPr>
      </w:pPr>
      <w:r>
        <w:rPr>
          <w:lang w:val="en-GB"/>
        </w:rPr>
        <w:fldChar w:fldCharType="end"/>
      </w:r>
    </w:p>
    <w:p w:rsidR="00C40B3D" w:rsidRPr="00BD3B0C" w:rsidRDefault="00C40B3D">
      <w:pPr>
        <w:pStyle w:val="Heading1"/>
        <w:keepNext w:val="0"/>
        <w:rPr>
          <w:noProof w:val="0"/>
          <w:color w:val="800000"/>
          <w:sz w:val="24"/>
          <w:szCs w:val="24"/>
        </w:rPr>
      </w:pPr>
      <w:bookmarkStart w:id="0" w:name="_Toc41542886"/>
      <w:bookmarkStart w:id="1" w:name="_Toc54775543"/>
      <w:bookmarkStart w:id="2" w:name="_Toc41078653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BD3B0C">
        <w:rPr>
          <w:noProof w:val="0"/>
          <w:color w:val="800000"/>
          <w:sz w:val="24"/>
          <w:szCs w:val="24"/>
        </w:rPr>
        <w:lastRenderedPageBreak/>
        <w:t>Introduction</w:t>
      </w:r>
      <w:bookmarkEnd w:id="0"/>
      <w:bookmarkEnd w:id="1"/>
      <w:bookmarkEnd w:id="2"/>
    </w:p>
    <w:p w:rsidR="00C40B3D" w:rsidRDefault="00C40B3D">
      <w:pPr>
        <w:pStyle w:val="Heading2"/>
        <w:tabs>
          <w:tab w:val="num" w:pos="576"/>
        </w:tabs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410786533"/>
      <w: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446EFE" w:rsidRDefault="00D700A9" w:rsidP="00D700A9">
      <w:pPr>
        <w:pStyle w:val="comment"/>
        <w:jc w:val="both"/>
        <w:rPr>
          <w:i w:val="0"/>
        </w:rPr>
      </w:pPr>
      <w:bookmarkStart w:id="21" w:name="_Toc456598589"/>
      <w:bookmarkEnd w:id="20"/>
      <w:r w:rsidRPr="00D700A9">
        <w:rPr>
          <w:i w:val="0"/>
        </w:rPr>
        <w:t>This document provides a technical approach for implementing</w:t>
      </w:r>
      <w:r>
        <w:rPr>
          <w:i w:val="0"/>
        </w:rPr>
        <w:t xml:space="preserve"> Travel Services Website</w:t>
      </w:r>
      <w:r w:rsidRPr="00D700A9">
        <w:rPr>
          <w:i w:val="0"/>
        </w:rPr>
        <w:t xml:space="preserve"> application, using a number of different architectural diagrams to view different aspects of the system. It also presents the decisions that will govern how the application will be built from </w:t>
      </w:r>
      <w:r>
        <w:rPr>
          <w:i w:val="0"/>
        </w:rPr>
        <w:t>Spring MVC</w:t>
      </w:r>
      <w:r w:rsidRPr="00D700A9">
        <w:rPr>
          <w:i w:val="0"/>
        </w:rPr>
        <w:t xml:space="preserve"> framework with Java programming perspective.</w:t>
      </w:r>
    </w:p>
    <w:p w:rsidR="00D700A9" w:rsidRPr="00DA0A63" w:rsidRDefault="00D700A9" w:rsidP="00D700A9">
      <w:pPr>
        <w:pStyle w:val="comment"/>
        <w:jc w:val="both"/>
        <w:rPr>
          <w:i w:val="0"/>
        </w:rPr>
      </w:pPr>
      <w:r w:rsidRPr="00D700A9">
        <w:rPr>
          <w:i w:val="0"/>
        </w:rPr>
        <w:t>This document’s aim is to describe the architecture at high level, in which the system will be described as a set of functional layers, with technologies suggested for each layers.</w:t>
      </w:r>
    </w:p>
    <w:p w:rsidR="00C40B3D" w:rsidRDefault="00C40B3D">
      <w:pPr>
        <w:pStyle w:val="Heading2"/>
        <w:tabs>
          <w:tab w:val="num" w:pos="576"/>
        </w:tabs>
        <w:rPr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410786534"/>
      <w:bookmarkStart w:id="26" w:name="_Toc521150199"/>
      <w:bookmarkStart w:id="27" w:name="_Toc38257133"/>
      <w:r>
        <w:t xml:space="preserve">Definitions, Acronyms and </w:t>
      </w:r>
      <w:bookmarkEnd w:id="22"/>
      <w:r>
        <w:t>Abbreviations</w:t>
      </w:r>
      <w:bookmarkEnd w:id="23"/>
      <w:bookmarkEnd w:id="24"/>
      <w:bookmarkEnd w:id="25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3"/>
        <w:gridCol w:w="3074"/>
        <w:gridCol w:w="2983"/>
      </w:tblGrid>
      <w:tr w:rsidR="00C40B3D" w:rsidTr="009641B5">
        <w:tc>
          <w:tcPr>
            <w:tcW w:w="1943" w:type="dxa"/>
            <w:shd w:val="clear" w:color="auto" w:fill="FFE8E1"/>
          </w:tcPr>
          <w:p w:rsidR="00C40B3D" w:rsidRPr="00BD3B0C" w:rsidRDefault="00C40B3D">
            <w:pPr>
              <w:pStyle w:val="NormalTableHeader"/>
              <w:keepNext w:val="0"/>
              <w:rPr>
                <w:color w:val="800000"/>
              </w:rPr>
            </w:pPr>
            <w:r w:rsidRPr="00BD3B0C">
              <w:rPr>
                <w:color w:val="800000"/>
              </w:rPr>
              <w:t>Abbreviations</w:t>
            </w:r>
          </w:p>
        </w:tc>
        <w:tc>
          <w:tcPr>
            <w:tcW w:w="3074" w:type="dxa"/>
            <w:shd w:val="clear" w:color="auto" w:fill="FFE8E1"/>
          </w:tcPr>
          <w:p w:rsidR="00C40B3D" w:rsidRPr="00BD3B0C" w:rsidRDefault="00C40B3D">
            <w:pPr>
              <w:pStyle w:val="NormalTableHeader"/>
              <w:keepNext w:val="0"/>
              <w:rPr>
                <w:color w:val="800000"/>
              </w:rPr>
            </w:pPr>
            <w:r w:rsidRPr="00BD3B0C">
              <w:rPr>
                <w:color w:val="800000"/>
              </w:rPr>
              <w:t>Description</w:t>
            </w:r>
          </w:p>
        </w:tc>
        <w:tc>
          <w:tcPr>
            <w:tcW w:w="2983" w:type="dxa"/>
            <w:shd w:val="clear" w:color="auto" w:fill="FFE8E1"/>
          </w:tcPr>
          <w:p w:rsidR="00C40B3D" w:rsidRPr="00BD3B0C" w:rsidRDefault="00C40B3D">
            <w:pPr>
              <w:pStyle w:val="NormalTableHeader"/>
              <w:keepNext w:val="0"/>
              <w:rPr>
                <w:color w:val="800000"/>
              </w:rPr>
            </w:pPr>
            <w:r w:rsidRPr="00BD3B0C">
              <w:rPr>
                <w:color w:val="800000"/>
              </w:rPr>
              <w:t>Comment</w:t>
            </w:r>
          </w:p>
        </w:tc>
      </w:tr>
      <w:tr w:rsidR="00C40B3D" w:rsidTr="009641B5">
        <w:tc>
          <w:tcPr>
            <w:tcW w:w="1943" w:type="dxa"/>
          </w:tcPr>
          <w:p w:rsidR="00C40B3D" w:rsidRPr="00D700A9" w:rsidRDefault="00D700A9" w:rsidP="00D700A9">
            <w:pPr>
              <w:pStyle w:val="comment"/>
              <w:ind w:left="0"/>
              <w:jc w:val="center"/>
              <w:rPr>
                <w:i w:val="0"/>
                <w:szCs w:val="18"/>
              </w:rPr>
            </w:pPr>
            <w:r w:rsidRPr="00D700A9">
              <w:rPr>
                <w:i w:val="0"/>
                <w:szCs w:val="18"/>
              </w:rPr>
              <w:t>TSW</w:t>
            </w:r>
          </w:p>
        </w:tc>
        <w:tc>
          <w:tcPr>
            <w:tcW w:w="3074" w:type="dxa"/>
          </w:tcPr>
          <w:p w:rsidR="00C40B3D" w:rsidRPr="00D700A9" w:rsidRDefault="00D700A9" w:rsidP="00D700A9">
            <w:pPr>
              <w:pStyle w:val="comment"/>
              <w:ind w:left="0"/>
              <w:rPr>
                <w:i w:val="0"/>
                <w:szCs w:val="18"/>
              </w:rPr>
            </w:pPr>
            <w:r w:rsidRPr="00D700A9">
              <w:rPr>
                <w:i w:val="0"/>
                <w:szCs w:val="18"/>
              </w:rPr>
              <w:t>Travel Services Website</w:t>
            </w:r>
          </w:p>
        </w:tc>
        <w:tc>
          <w:tcPr>
            <w:tcW w:w="2983" w:type="dxa"/>
          </w:tcPr>
          <w:p w:rsidR="00C40B3D" w:rsidRPr="00D700A9" w:rsidRDefault="00C40B3D">
            <w:pPr>
              <w:pStyle w:val="comment"/>
              <w:rPr>
                <w:i w:val="0"/>
                <w:szCs w:val="18"/>
              </w:rPr>
            </w:pPr>
          </w:p>
        </w:tc>
      </w:tr>
      <w:tr w:rsidR="00D700A9" w:rsidTr="009641B5">
        <w:tc>
          <w:tcPr>
            <w:tcW w:w="1943" w:type="dxa"/>
          </w:tcPr>
          <w:p w:rsidR="00D700A9" w:rsidRPr="00D700A9" w:rsidRDefault="00D700A9" w:rsidP="00D700A9">
            <w:pPr>
              <w:pStyle w:val="comment"/>
              <w:ind w:left="0"/>
              <w:jc w:val="center"/>
              <w:rPr>
                <w:i w:val="0"/>
              </w:rPr>
            </w:pPr>
            <w:r w:rsidRPr="00D700A9">
              <w:rPr>
                <w:i w:val="0"/>
              </w:rPr>
              <w:t>PL</w:t>
            </w:r>
          </w:p>
        </w:tc>
        <w:tc>
          <w:tcPr>
            <w:tcW w:w="3074" w:type="dxa"/>
          </w:tcPr>
          <w:p w:rsidR="00D700A9" w:rsidRDefault="00D700A9" w:rsidP="00FE1FB9">
            <w:pPr>
              <w:pStyle w:val="comment"/>
              <w:ind w:left="0"/>
            </w:pPr>
            <w:r w:rsidRPr="00FE1FB9">
              <w:rPr>
                <w:i w:val="0"/>
                <w:szCs w:val="18"/>
              </w:rPr>
              <w:t>Presentation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Layer</w:t>
            </w:r>
          </w:p>
        </w:tc>
        <w:tc>
          <w:tcPr>
            <w:tcW w:w="2983" w:type="dxa"/>
          </w:tcPr>
          <w:p w:rsidR="00D700A9" w:rsidRDefault="00D700A9" w:rsidP="00D700A9"/>
        </w:tc>
      </w:tr>
      <w:tr w:rsidR="00D700A9" w:rsidTr="009641B5">
        <w:tc>
          <w:tcPr>
            <w:tcW w:w="1943" w:type="dxa"/>
          </w:tcPr>
          <w:p w:rsidR="00D700A9" w:rsidRPr="00D700A9" w:rsidRDefault="00D700A9" w:rsidP="00D700A9">
            <w:pPr>
              <w:pStyle w:val="comment"/>
              <w:ind w:left="0"/>
              <w:jc w:val="center"/>
              <w:rPr>
                <w:i w:val="0"/>
              </w:rPr>
            </w:pPr>
            <w:r w:rsidRPr="00D700A9">
              <w:rPr>
                <w:i w:val="0"/>
              </w:rPr>
              <w:t>BLL</w:t>
            </w:r>
          </w:p>
        </w:tc>
        <w:tc>
          <w:tcPr>
            <w:tcW w:w="3074" w:type="dxa"/>
          </w:tcPr>
          <w:p w:rsidR="00D700A9" w:rsidRDefault="00D700A9" w:rsidP="00FE1FB9">
            <w:pPr>
              <w:pStyle w:val="comment"/>
              <w:ind w:left="0"/>
            </w:pPr>
            <w:r w:rsidRPr="00FE1FB9">
              <w:rPr>
                <w:i w:val="0"/>
                <w:szCs w:val="18"/>
              </w:rPr>
              <w:t>Business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Logic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Layer</w:t>
            </w:r>
          </w:p>
        </w:tc>
        <w:tc>
          <w:tcPr>
            <w:tcW w:w="2983" w:type="dxa"/>
          </w:tcPr>
          <w:p w:rsidR="00D700A9" w:rsidRDefault="00D700A9" w:rsidP="00D700A9"/>
        </w:tc>
      </w:tr>
      <w:tr w:rsidR="00D700A9" w:rsidTr="009641B5">
        <w:tc>
          <w:tcPr>
            <w:tcW w:w="1943" w:type="dxa"/>
          </w:tcPr>
          <w:p w:rsidR="00D700A9" w:rsidRPr="00D700A9" w:rsidRDefault="00D700A9" w:rsidP="00D700A9">
            <w:pPr>
              <w:pStyle w:val="comment"/>
              <w:ind w:left="0"/>
              <w:jc w:val="center"/>
              <w:rPr>
                <w:i w:val="0"/>
              </w:rPr>
            </w:pPr>
            <w:r w:rsidRPr="00D700A9">
              <w:rPr>
                <w:i w:val="0"/>
              </w:rPr>
              <w:t>DAL</w:t>
            </w:r>
          </w:p>
        </w:tc>
        <w:tc>
          <w:tcPr>
            <w:tcW w:w="3074" w:type="dxa"/>
          </w:tcPr>
          <w:p w:rsidR="00D700A9" w:rsidRDefault="00D700A9" w:rsidP="00FE1FB9">
            <w:pPr>
              <w:pStyle w:val="comment"/>
              <w:ind w:left="0"/>
            </w:pPr>
            <w:r w:rsidRPr="00FE1FB9">
              <w:rPr>
                <w:i w:val="0"/>
                <w:szCs w:val="18"/>
              </w:rPr>
              <w:t>Data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Access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Layer</w:t>
            </w:r>
          </w:p>
        </w:tc>
        <w:tc>
          <w:tcPr>
            <w:tcW w:w="2983" w:type="dxa"/>
          </w:tcPr>
          <w:p w:rsidR="00D700A9" w:rsidRDefault="00D700A9" w:rsidP="00D700A9"/>
        </w:tc>
      </w:tr>
      <w:tr w:rsidR="00D700A9" w:rsidTr="009641B5">
        <w:trPr>
          <w:trHeight w:val="458"/>
        </w:trPr>
        <w:tc>
          <w:tcPr>
            <w:tcW w:w="1943" w:type="dxa"/>
          </w:tcPr>
          <w:p w:rsidR="00D700A9" w:rsidRPr="00D700A9" w:rsidRDefault="00D700A9" w:rsidP="00DF0A31">
            <w:pPr>
              <w:pStyle w:val="comment"/>
              <w:ind w:left="0"/>
              <w:jc w:val="center"/>
              <w:rPr>
                <w:i w:val="0"/>
              </w:rPr>
            </w:pPr>
            <w:r w:rsidRPr="00D700A9">
              <w:rPr>
                <w:i w:val="0"/>
              </w:rPr>
              <w:t>DAO</w:t>
            </w:r>
          </w:p>
        </w:tc>
        <w:tc>
          <w:tcPr>
            <w:tcW w:w="3074" w:type="dxa"/>
          </w:tcPr>
          <w:p w:rsidR="00D700A9" w:rsidRDefault="00D700A9" w:rsidP="00FE1FB9">
            <w:pPr>
              <w:pStyle w:val="comment"/>
              <w:ind w:left="0"/>
            </w:pPr>
            <w:r w:rsidRPr="00FE1FB9">
              <w:rPr>
                <w:i w:val="0"/>
                <w:szCs w:val="18"/>
              </w:rPr>
              <w:t>Data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Access</w:t>
            </w:r>
            <w:r>
              <w:t xml:space="preserve"> </w:t>
            </w:r>
            <w:r w:rsidRPr="00FE1FB9">
              <w:rPr>
                <w:i w:val="0"/>
                <w:szCs w:val="18"/>
              </w:rPr>
              <w:t>Object</w:t>
            </w:r>
          </w:p>
        </w:tc>
        <w:tc>
          <w:tcPr>
            <w:tcW w:w="2983" w:type="dxa"/>
          </w:tcPr>
          <w:p w:rsidR="00D700A9" w:rsidRDefault="00D700A9" w:rsidP="00D700A9">
            <w:pPr>
              <w:ind w:left="0"/>
            </w:pPr>
          </w:p>
        </w:tc>
      </w:tr>
      <w:tr w:rsidR="004A777A" w:rsidTr="009641B5">
        <w:tc>
          <w:tcPr>
            <w:tcW w:w="1943" w:type="dxa"/>
          </w:tcPr>
          <w:p w:rsidR="004A777A" w:rsidRPr="00D700A9" w:rsidRDefault="004A777A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UC</w:t>
            </w:r>
          </w:p>
        </w:tc>
        <w:tc>
          <w:tcPr>
            <w:tcW w:w="3074" w:type="dxa"/>
          </w:tcPr>
          <w:p w:rsidR="004A777A" w:rsidRPr="00FE1FB9" w:rsidRDefault="004A777A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Use Case</w:t>
            </w:r>
          </w:p>
        </w:tc>
        <w:tc>
          <w:tcPr>
            <w:tcW w:w="2983" w:type="dxa"/>
          </w:tcPr>
          <w:p w:rsidR="004A777A" w:rsidRDefault="004A777A" w:rsidP="004A777A">
            <w:pPr>
              <w:ind w:left="0"/>
            </w:pPr>
          </w:p>
        </w:tc>
      </w:tr>
      <w:tr w:rsidR="00D50E81" w:rsidTr="009641B5">
        <w:tc>
          <w:tcPr>
            <w:tcW w:w="1943" w:type="dxa"/>
          </w:tcPr>
          <w:p w:rsidR="00D50E81" w:rsidRDefault="00D50E81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JSTL</w:t>
            </w:r>
          </w:p>
        </w:tc>
        <w:tc>
          <w:tcPr>
            <w:tcW w:w="3074" w:type="dxa"/>
          </w:tcPr>
          <w:p w:rsidR="00D50E81" w:rsidRDefault="00D50E81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Java Standard Tag Library</w:t>
            </w:r>
          </w:p>
        </w:tc>
        <w:tc>
          <w:tcPr>
            <w:tcW w:w="2983" w:type="dxa"/>
          </w:tcPr>
          <w:p w:rsidR="00D50E81" w:rsidRDefault="00D50E81" w:rsidP="004A777A">
            <w:pPr>
              <w:ind w:left="0"/>
            </w:pPr>
          </w:p>
        </w:tc>
      </w:tr>
      <w:tr w:rsidR="00D50E81" w:rsidTr="009641B5">
        <w:tc>
          <w:tcPr>
            <w:tcW w:w="1943" w:type="dxa"/>
          </w:tcPr>
          <w:p w:rsidR="00D50E81" w:rsidRDefault="00D50E81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JSP</w:t>
            </w:r>
          </w:p>
        </w:tc>
        <w:tc>
          <w:tcPr>
            <w:tcW w:w="3074" w:type="dxa"/>
          </w:tcPr>
          <w:p w:rsidR="00D50E81" w:rsidRDefault="00D50E81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Java Server Page</w:t>
            </w:r>
          </w:p>
        </w:tc>
        <w:tc>
          <w:tcPr>
            <w:tcW w:w="2983" w:type="dxa"/>
          </w:tcPr>
          <w:p w:rsidR="00D50E81" w:rsidRDefault="00D50E81" w:rsidP="004A777A">
            <w:pPr>
              <w:ind w:left="0"/>
            </w:pPr>
          </w:p>
        </w:tc>
      </w:tr>
      <w:tr w:rsidR="00D50E81" w:rsidTr="009641B5">
        <w:tc>
          <w:tcPr>
            <w:tcW w:w="1943" w:type="dxa"/>
          </w:tcPr>
          <w:p w:rsidR="00D50E81" w:rsidRDefault="00D50E81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HTML</w:t>
            </w:r>
          </w:p>
        </w:tc>
        <w:tc>
          <w:tcPr>
            <w:tcW w:w="3074" w:type="dxa"/>
          </w:tcPr>
          <w:p w:rsidR="00D50E81" w:rsidRDefault="00D50E81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Hypertext Mark-up Language</w:t>
            </w:r>
          </w:p>
        </w:tc>
        <w:tc>
          <w:tcPr>
            <w:tcW w:w="2983" w:type="dxa"/>
          </w:tcPr>
          <w:p w:rsidR="00D50E81" w:rsidRDefault="00D50E81" w:rsidP="004A777A">
            <w:pPr>
              <w:ind w:left="0"/>
            </w:pPr>
          </w:p>
        </w:tc>
      </w:tr>
      <w:tr w:rsidR="00D50E81" w:rsidTr="009641B5">
        <w:tc>
          <w:tcPr>
            <w:tcW w:w="1943" w:type="dxa"/>
          </w:tcPr>
          <w:p w:rsidR="00D50E81" w:rsidRDefault="00D50E81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HTTP</w:t>
            </w:r>
          </w:p>
        </w:tc>
        <w:tc>
          <w:tcPr>
            <w:tcW w:w="3074" w:type="dxa"/>
          </w:tcPr>
          <w:p w:rsidR="00D50E81" w:rsidRDefault="00D50E81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Hypertext Transfer Protocol</w:t>
            </w:r>
          </w:p>
        </w:tc>
        <w:tc>
          <w:tcPr>
            <w:tcW w:w="2983" w:type="dxa"/>
          </w:tcPr>
          <w:p w:rsidR="00D50E81" w:rsidRDefault="00D50E81" w:rsidP="004A777A">
            <w:pPr>
              <w:ind w:left="0"/>
            </w:pPr>
          </w:p>
        </w:tc>
      </w:tr>
      <w:tr w:rsidR="00D50E81" w:rsidTr="009641B5">
        <w:tc>
          <w:tcPr>
            <w:tcW w:w="1943" w:type="dxa"/>
          </w:tcPr>
          <w:p w:rsidR="00D50E81" w:rsidRDefault="00D50E81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MVC</w:t>
            </w:r>
          </w:p>
        </w:tc>
        <w:tc>
          <w:tcPr>
            <w:tcW w:w="3074" w:type="dxa"/>
          </w:tcPr>
          <w:p w:rsidR="00D50E81" w:rsidRDefault="00D50E81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Model – View –</w:t>
            </w:r>
            <w:r w:rsidR="009641B5">
              <w:rPr>
                <w:i w:val="0"/>
                <w:szCs w:val="18"/>
              </w:rPr>
              <w:t xml:space="preserve"> Control</w:t>
            </w:r>
          </w:p>
        </w:tc>
        <w:tc>
          <w:tcPr>
            <w:tcW w:w="2983" w:type="dxa"/>
          </w:tcPr>
          <w:p w:rsidR="00D50E81" w:rsidRDefault="00D50E81" w:rsidP="004A777A">
            <w:pPr>
              <w:ind w:left="0"/>
            </w:pPr>
          </w:p>
        </w:tc>
      </w:tr>
      <w:tr w:rsidR="009641B5" w:rsidTr="009641B5">
        <w:tc>
          <w:tcPr>
            <w:tcW w:w="1943" w:type="dxa"/>
          </w:tcPr>
          <w:p w:rsidR="009641B5" w:rsidRDefault="009641B5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WYSYWYG</w:t>
            </w:r>
          </w:p>
        </w:tc>
        <w:tc>
          <w:tcPr>
            <w:tcW w:w="3074" w:type="dxa"/>
          </w:tcPr>
          <w:p w:rsidR="009641B5" w:rsidRDefault="009641B5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What You See Is What You Get</w:t>
            </w:r>
          </w:p>
        </w:tc>
        <w:tc>
          <w:tcPr>
            <w:tcW w:w="2983" w:type="dxa"/>
          </w:tcPr>
          <w:p w:rsidR="009641B5" w:rsidRDefault="009641B5" w:rsidP="004A777A">
            <w:pPr>
              <w:ind w:left="0"/>
            </w:pPr>
          </w:p>
        </w:tc>
      </w:tr>
      <w:tr w:rsidR="009641B5" w:rsidTr="009641B5">
        <w:tc>
          <w:tcPr>
            <w:tcW w:w="1943" w:type="dxa"/>
          </w:tcPr>
          <w:p w:rsidR="009641B5" w:rsidRDefault="009641B5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JVM</w:t>
            </w:r>
          </w:p>
        </w:tc>
        <w:tc>
          <w:tcPr>
            <w:tcW w:w="3074" w:type="dxa"/>
          </w:tcPr>
          <w:p w:rsidR="009641B5" w:rsidRDefault="009641B5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Java Virtual Machine</w:t>
            </w:r>
          </w:p>
        </w:tc>
        <w:tc>
          <w:tcPr>
            <w:tcW w:w="2983" w:type="dxa"/>
          </w:tcPr>
          <w:p w:rsidR="009641B5" w:rsidRDefault="009641B5" w:rsidP="004A777A">
            <w:pPr>
              <w:ind w:left="0"/>
            </w:pPr>
          </w:p>
        </w:tc>
      </w:tr>
      <w:tr w:rsidR="009641B5" w:rsidTr="009641B5">
        <w:tc>
          <w:tcPr>
            <w:tcW w:w="1943" w:type="dxa"/>
          </w:tcPr>
          <w:p w:rsidR="009641B5" w:rsidRDefault="009641B5" w:rsidP="00D700A9">
            <w:pPr>
              <w:pStyle w:val="comment"/>
              <w:ind w:left="0"/>
              <w:jc w:val="center"/>
              <w:rPr>
                <w:i w:val="0"/>
              </w:rPr>
            </w:pPr>
            <w:r>
              <w:rPr>
                <w:i w:val="0"/>
              </w:rPr>
              <w:t>J2EE</w:t>
            </w:r>
          </w:p>
        </w:tc>
        <w:tc>
          <w:tcPr>
            <w:tcW w:w="3074" w:type="dxa"/>
          </w:tcPr>
          <w:p w:rsidR="009641B5" w:rsidRDefault="009641B5" w:rsidP="00FE1FB9">
            <w:pPr>
              <w:pStyle w:val="comment"/>
              <w:ind w:left="0"/>
              <w:rPr>
                <w:i w:val="0"/>
                <w:szCs w:val="18"/>
              </w:rPr>
            </w:pPr>
            <w:r>
              <w:rPr>
                <w:i w:val="0"/>
                <w:szCs w:val="18"/>
              </w:rPr>
              <w:t>Java 2 Enterprise Edition</w:t>
            </w:r>
          </w:p>
        </w:tc>
        <w:tc>
          <w:tcPr>
            <w:tcW w:w="2983" w:type="dxa"/>
          </w:tcPr>
          <w:p w:rsidR="009641B5" w:rsidRDefault="009641B5" w:rsidP="004A777A">
            <w:pPr>
              <w:ind w:left="0"/>
            </w:pPr>
          </w:p>
        </w:tc>
      </w:tr>
    </w:tbl>
    <w:p w:rsidR="00C40B3D" w:rsidRDefault="00C40B3D">
      <w:pPr>
        <w:pStyle w:val="Heading2"/>
        <w:tabs>
          <w:tab w:val="num" w:pos="576"/>
        </w:tabs>
        <w:rPr>
          <w:lang w:eastAsia="ja-JP"/>
        </w:rPr>
      </w:pPr>
      <w:bookmarkStart w:id="28" w:name="_Toc39028748"/>
      <w:bookmarkStart w:id="29" w:name="_Toc41542890"/>
      <w:bookmarkStart w:id="30" w:name="_Toc54775546"/>
      <w:bookmarkStart w:id="31" w:name="_Toc410786535"/>
      <w:r>
        <w:lastRenderedPageBreak/>
        <w:t>References</w:t>
      </w:r>
      <w:bookmarkEnd w:id="28"/>
      <w:bookmarkEnd w:id="29"/>
      <w:bookmarkEnd w:id="30"/>
      <w:bookmarkEnd w:id="31"/>
    </w:p>
    <w:p w:rsidR="00C40B3D" w:rsidRPr="00BD3B0C" w:rsidRDefault="00C40B3D">
      <w:pPr>
        <w:pStyle w:val="comment"/>
        <w:rPr>
          <w:i w:val="0"/>
        </w:rPr>
      </w:pPr>
      <w:r w:rsidRPr="00BD3B0C">
        <w:rPr>
          <w:rFonts w:hint="eastAsia"/>
          <w:i w:val="0"/>
        </w:rPr>
        <w:t>List all the reference document such as: other document of the system, or the technical article,...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1"/>
        <w:gridCol w:w="5549"/>
      </w:tblGrid>
      <w:tr w:rsidR="00C40B3D" w:rsidTr="00DE3FC7">
        <w:trPr>
          <w:trHeight w:val="399"/>
        </w:trPr>
        <w:tc>
          <w:tcPr>
            <w:tcW w:w="2451" w:type="dxa"/>
            <w:shd w:val="clear" w:color="auto" w:fill="FFE8E1"/>
          </w:tcPr>
          <w:p w:rsidR="00C40B3D" w:rsidRPr="00BD3B0C" w:rsidRDefault="00C40B3D">
            <w:pPr>
              <w:pStyle w:val="NormalTableHeader"/>
              <w:keepNext w:val="0"/>
              <w:rPr>
                <w:color w:val="800000"/>
              </w:rPr>
            </w:pPr>
            <w:r w:rsidRPr="00BD3B0C">
              <w:rPr>
                <w:color w:val="800000"/>
              </w:rPr>
              <w:t>Document Number</w:t>
            </w:r>
          </w:p>
        </w:tc>
        <w:tc>
          <w:tcPr>
            <w:tcW w:w="5549" w:type="dxa"/>
            <w:shd w:val="clear" w:color="auto" w:fill="FFE8E1"/>
          </w:tcPr>
          <w:p w:rsidR="00C40B3D" w:rsidRPr="00BD3B0C" w:rsidRDefault="00C40B3D">
            <w:pPr>
              <w:pStyle w:val="NormalTableHeader"/>
              <w:keepNext w:val="0"/>
              <w:rPr>
                <w:color w:val="800000"/>
              </w:rPr>
            </w:pPr>
            <w:r w:rsidRPr="00BD3B0C">
              <w:rPr>
                <w:color w:val="800000"/>
              </w:rPr>
              <w:t>Title</w:t>
            </w:r>
          </w:p>
        </w:tc>
      </w:tr>
      <w:tr w:rsidR="006E0407" w:rsidTr="00DE3FC7">
        <w:tc>
          <w:tcPr>
            <w:tcW w:w="2451" w:type="dxa"/>
          </w:tcPr>
          <w:p w:rsidR="006E0407" w:rsidRDefault="006E0407" w:rsidP="006E0407">
            <w:pPr>
              <w:pStyle w:val="comment"/>
              <w:ind w:left="0"/>
              <w:jc w:val="center"/>
              <w:rPr>
                <w:i w:val="0"/>
              </w:rPr>
            </w:pPr>
          </w:p>
        </w:tc>
        <w:tc>
          <w:tcPr>
            <w:tcW w:w="5549" w:type="dxa"/>
          </w:tcPr>
          <w:p w:rsidR="006E0407" w:rsidRDefault="006E0407" w:rsidP="006E0407">
            <w:pPr>
              <w:pStyle w:val="comment"/>
              <w:ind w:left="0"/>
              <w:rPr>
                <w:i w:val="0"/>
                <w:szCs w:val="18"/>
              </w:rPr>
            </w:pPr>
          </w:p>
        </w:tc>
      </w:tr>
      <w:tr w:rsidR="006E0407" w:rsidTr="00DE3FC7">
        <w:tc>
          <w:tcPr>
            <w:tcW w:w="2451" w:type="dxa"/>
          </w:tcPr>
          <w:p w:rsidR="006E0407" w:rsidRDefault="006E0407" w:rsidP="006E0407">
            <w:pPr>
              <w:pStyle w:val="comment"/>
              <w:ind w:left="0"/>
              <w:jc w:val="center"/>
              <w:rPr>
                <w:i w:val="0"/>
              </w:rPr>
            </w:pPr>
          </w:p>
        </w:tc>
        <w:tc>
          <w:tcPr>
            <w:tcW w:w="5549" w:type="dxa"/>
          </w:tcPr>
          <w:p w:rsidR="006E0407" w:rsidRDefault="006E0407" w:rsidP="006E0407">
            <w:pPr>
              <w:pStyle w:val="comment"/>
              <w:ind w:left="0"/>
              <w:rPr>
                <w:i w:val="0"/>
                <w:szCs w:val="18"/>
              </w:rPr>
            </w:pPr>
          </w:p>
        </w:tc>
      </w:tr>
    </w:tbl>
    <w:p w:rsidR="00C40B3D" w:rsidRDefault="00C40B3D">
      <w:pPr>
        <w:pStyle w:val="Heading2"/>
        <w:tabs>
          <w:tab w:val="num" w:pos="576"/>
        </w:tabs>
      </w:pPr>
      <w:bookmarkStart w:id="32" w:name="_Toc41542891"/>
      <w:bookmarkStart w:id="33" w:name="_Toc54775547"/>
      <w:bookmarkStart w:id="34" w:name="_Toc410786536"/>
      <w:bookmarkStart w:id="35" w:name="_Toc504442101"/>
      <w:bookmarkEnd w:id="26"/>
      <w:bookmarkEnd w:id="27"/>
      <w:r>
        <w:t>Overview</w:t>
      </w:r>
      <w:bookmarkEnd w:id="32"/>
      <w:bookmarkEnd w:id="33"/>
      <w:bookmarkEnd w:id="34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1"/>
    <w:bookmarkEnd w:id="35"/>
    <w:p w:rsidR="00C40B3D" w:rsidRPr="00BD3B0C" w:rsidRDefault="00C40B3D">
      <w:pPr>
        <w:pStyle w:val="comment"/>
        <w:rPr>
          <w:i w:val="0"/>
        </w:rPr>
      </w:pPr>
      <w:r w:rsidRPr="00BD3B0C">
        <w:rPr>
          <w:rFonts w:hint="eastAsia"/>
          <w:i w:val="0"/>
        </w:rPr>
        <w:t>General overview of the detail design such as what is the structure of the document</w:t>
      </w:r>
    </w:p>
    <w:p w:rsidR="00446EFE" w:rsidRDefault="00C12E10" w:rsidP="00647A66">
      <w:pPr>
        <w:pStyle w:val="Heading1"/>
        <w:keepNext w:val="0"/>
        <w:rPr>
          <w:noProof w:val="0"/>
          <w:color w:val="800000"/>
          <w:sz w:val="24"/>
          <w:szCs w:val="24"/>
        </w:rPr>
      </w:pPr>
      <w:bookmarkStart w:id="36" w:name="_Toc504442104"/>
      <w:bookmarkStart w:id="37" w:name="_Toc128798236"/>
      <w:bookmarkStart w:id="38" w:name="_Toc410786537"/>
      <w:r w:rsidRPr="00647A66">
        <w:rPr>
          <w:noProof w:val="0"/>
          <w:color w:val="800000"/>
          <w:sz w:val="24"/>
          <w:szCs w:val="24"/>
        </w:rPr>
        <w:lastRenderedPageBreak/>
        <w:t>S</w:t>
      </w:r>
      <w:r w:rsidR="00BF4B42">
        <w:rPr>
          <w:noProof w:val="0"/>
          <w:color w:val="800000"/>
          <w:sz w:val="24"/>
          <w:szCs w:val="24"/>
        </w:rPr>
        <w:t>ystem</w:t>
      </w:r>
      <w:r w:rsidRPr="00647A66">
        <w:rPr>
          <w:noProof w:val="0"/>
          <w:color w:val="800000"/>
          <w:sz w:val="24"/>
          <w:szCs w:val="24"/>
        </w:rPr>
        <w:t xml:space="preserve"> Architectur</w:t>
      </w:r>
      <w:bookmarkEnd w:id="36"/>
      <w:bookmarkEnd w:id="37"/>
      <w:r w:rsidRPr="00647A66">
        <w:rPr>
          <w:noProof w:val="0"/>
          <w:color w:val="800000"/>
          <w:sz w:val="24"/>
          <w:szCs w:val="24"/>
        </w:rPr>
        <w:t>e</w:t>
      </w:r>
      <w:bookmarkEnd w:id="38"/>
    </w:p>
    <w:p w:rsidR="00C12E10" w:rsidRDefault="00F90AF0" w:rsidP="00F90AF0">
      <w:pPr>
        <w:pStyle w:val="Heading2"/>
      </w:pPr>
      <w:bookmarkStart w:id="39" w:name="_Toc410786538"/>
      <w:r>
        <w:t>Application Logical Architecture</w:t>
      </w:r>
      <w:bookmarkEnd w:id="39"/>
    </w:p>
    <w:p w:rsidR="008F45B6" w:rsidRDefault="00782AE0" w:rsidP="00F90AF0">
      <w:pPr>
        <w:ind w:left="0"/>
      </w:pPr>
      <w:r>
        <w:object w:dxaOrig="13276" w:dyaOrig="11491">
          <v:shape id="_x0000_i1026" type="#_x0000_t75" style="width:441.75pt;height:381.75pt" o:ole="">
            <v:imagedata r:id="rId10" o:title=""/>
          </v:shape>
          <o:OLEObject Type="Embed" ProgID="Visio.Drawing.15" ShapeID="_x0000_i1026" DrawAspect="Content" ObjectID="_1485327790" r:id="rId11"/>
        </w:object>
      </w:r>
    </w:p>
    <w:p w:rsidR="00150BF5" w:rsidRDefault="00150BF5" w:rsidP="00150BF5">
      <w:pPr>
        <w:pStyle w:val="Heading2"/>
      </w:pPr>
      <w:bookmarkStart w:id="40" w:name="_Toc410786539"/>
      <w:r>
        <w:lastRenderedPageBreak/>
        <w:t>Use case view</w:t>
      </w:r>
      <w:bookmarkEnd w:id="40"/>
    </w:p>
    <w:p w:rsidR="00150BF5" w:rsidRDefault="006E5397" w:rsidP="00150BF5">
      <w:pPr>
        <w:pStyle w:val="Heading3"/>
      </w:pPr>
      <w:bookmarkStart w:id="41" w:name="_Toc410786540"/>
      <w:r>
        <w:t>Overview</w:t>
      </w:r>
      <w:r w:rsidR="00150BF5">
        <w:t xml:space="preserve"> diagram</w:t>
      </w:r>
      <w:bookmarkEnd w:id="41"/>
    </w:p>
    <w:p w:rsidR="00150BF5" w:rsidRDefault="00317F24" w:rsidP="006E5397">
      <w:pPr>
        <w:spacing w:before="0"/>
        <w:ind w:left="0"/>
      </w:pPr>
      <w:r>
        <w:object w:dxaOrig="11701" w:dyaOrig="14701">
          <v:shape id="_x0000_i1038" type="#_x0000_t75" style="width:462pt;height:580.5pt" o:ole="">
            <v:imagedata r:id="rId12" o:title=""/>
          </v:shape>
          <o:OLEObject Type="Embed" ProgID="Visio.Drawing.15" ShapeID="_x0000_i1038" DrawAspect="Content" ObjectID="_1485327791" r:id="rId13"/>
        </w:object>
      </w:r>
    </w:p>
    <w:p w:rsidR="00317F24" w:rsidRDefault="00317F24" w:rsidP="006E5397">
      <w:pPr>
        <w:pStyle w:val="Heading3"/>
      </w:pPr>
      <w:r>
        <w:lastRenderedPageBreak/>
        <w:t>General User use case diagram</w:t>
      </w:r>
    </w:p>
    <w:p w:rsidR="00317F24" w:rsidRPr="00317F24" w:rsidRDefault="00317F24" w:rsidP="00584E6D">
      <w:pPr>
        <w:ind w:left="0"/>
      </w:pPr>
      <w:r>
        <w:object w:dxaOrig="8746" w:dyaOrig="8281">
          <v:shape id="_x0000_i1039" type="#_x0000_t75" style="width:437.25pt;height:414pt" o:ole="">
            <v:imagedata r:id="rId14" o:title=""/>
          </v:shape>
          <o:OLEObject Type="Embed" ProgID="Visio.Drawing.15" ShapeID="_x0000_i1039" DrawAspect="Content" ObjectID="_1485327792" r:id="rId15"/>
        </w:object>
      </w:r>
    </w:p>
    <w:p w:rsidR="006E5397" w:rsidRDefault="006E5397" w:rsidP="006E5397">
      <w:pPr>
        <w:pStyle w:val="Heading3"/>
      </w:pPr>
      <w:r>
        <w:lastRenderedPageBreak/>
        <w:t>Administrator use case diagram</w:t>
      </w:r>
    </w:p>
    <w:p w:rsidR="006E5397" w:rsidRDefault="006E5397" w:rsidP="006E5397">
      <w:pPr>
        <w:spacing w:before="0"/>
        <w:ind w:left="0"/>
      </w:pPr>
      <w:r>
        <w:object w:dxaOrig="9495" w:dyaOrig="6931">
          <v:shape id="_x0000_i1027" type="#_x0000_t75" style="width:474.75pt;height:346.5pt" o:ole="">
            <v:imagedata r:id="rId16" o:title=""/>
          </v:shape>
          <o:OLEObject Type="Embed" ProgID="Visio.Drawing.15" ShapeID="_x0000_i1027" DrawAspect="Content" ObjectID="_1485327793" r:id="rId17"/>
        </w:object>
      </w:r>
    </w:p>
    <w:p w:rsidR="00A3526B" w:rsidRDefault="00A3526B" w:rsidP="000E61FF">
      <w:pPr>
        <w:pStyle w:val="Heading3"/>
        <w:spacing w:before="0"/>
      </w:pPr>
      <w:bookmarkStart w:id="42" w:name="_Toc410786541"/>
      <w:r>
        <w:t>Customer use case diagram</w:t>
      </w:r>
    </w:p>
    <w:p w:rsidR="00A3526B" w:rsidRDefault="00A3526B" w:rsidP="00163107">
      <w:pPr>
        <w:ind w:left="0"/>
      </w:pPr>
      <w:r>
        <w:object w:dxaOrig="9210" w:dyaOrig="4411">
          <v:shape id="_x0000_i1028" type="#_x0000_t75" style="width:460.5pt;height:220.5pt" o:ole="">
            <v:imagedata r:id="rId18" o:title=""/>
          </v:shape>
          <o:OLEObject Type="Embed" ProgID="Visio.Drawing.15" ShapeID="_x0000_i1028" DrawAspect="Content" ObjectID="_1485327794" r:id="rId19"/>
        </w:object>
      </w:r>
    </w:p>
    <w:p w:rsidR="008428B4" w:rsidRDefault="008428B4" w:rsidP="008428B4">
      <w:pPr>
        <w:pStyle w:val="Heading3"/>
        <w:spacing w:before="0"/>
      </w:pPr>
      <w:r>
        <w:lastRenderedPageBreak/>
        <w:t>Agent use case diagram</w:t>
      </w:r>
    </w:p>
    <w:p w:rsidR="0094201A" w:rsidRPr="00A3526B" w:rsidRDefault="00D56642" w:rsidP="00F665A7">
      <w:pPr>
        <w:ind w:left="0"/>
      </w:pPr>
      <w:r>
        <w:object w:dxaOrig="8701" w:dyaOrig="7786">
          <v:shape id="_x0000_i1040" type="#_x0000_t75" style="width:435pt;height:389.25pt" o:ole="">
            <v:imagedata r:id="rId20" o:title=""/>
          </v:shape>
          <o:OLEObject Type="Embed" ProgID="Visio.Drawing.15" ShapeID="_x0000_i1040" DrawAspect="Content" ObjectID="_1485327795" r:id="rId21"/>
        </w:object>
      </w:r>
    </w:p>
    <w:p w:rsidR="00150BF5" w:rsidRDefault="008F6080" w:rsidP="008F6080">
      <w:pPr>
        <w:pStyle w:val="Heading2"/>
      </w:pPr>
      <w:bookmarkStart w:id="43" w:name="_Toc410786542"/>
      <w:bookmarkEnd w:id="42"/>
      <w:r>
        <w:t>Architecture Presentation</w:t>
      </w:r>
      <w:bookmarkEnd w:id="43"/>
    </w:p>
    <w:p w:rsidR="008F6080" w:rsidRDefault="008F6080" w:rsidP="008F6080">
      <w:r w:rsidRPr="008F6080">
        <w:t xml:space="preserve">The following diagram shows the primary tiers in the proposed n-tier </w:t>
      </w:r>
      <w:r w:rsidR="00466D23">
        <w:t>architecture. This diagram show</w:t>
      </w:r>
      <w:r w:rsidRPr="008F6080">
        <w:t xml:space="preserve"> the main layers in this architecture and the vision of how they fit together.</w:t>
      </w:r>
    </w:p>
    <w:p w:rsidR="008F6080" w:rsidRPr="008F6080" w:rsidRDefault="00A80C9B" w:rsidP="008F6080">
      <w:pPr>
        <w:ind w:left="0"/>
      </w:pPr>
      <w:r>
        <w:object w:dxaOrig="8220" w:dyaOrig="8900">
          <v:shape id="_x0000_i1029" type="#_x0000_t75" style="width:411pt;height:444.75pt" o:ole="">
            <v:imagedata r:id="rId22" o:title=""/>
          </v:shape>
          <o:OLEObject Type="Embed" ProgID="Visio.Drawing.11" ShapeID="_x0000_i1029" DrawAspect="Content" ObjectID="_1485327796" r:id="rId23"/>
        </w:object>
      </w:r>
    </w:p>
    <w:p w:rsidR="008F6080" w:rsidRDefault="008F6080" w:rsidP="008F6080">
      <w:pPr>
        <w:pStyle w:val="Heading3"/>
      </w:pPr>
      <w:bookmarkStart w:id="44" w:name="_Toc410786543"/>
      <w:r>
        <w:t>Presentation Layer</w:t>
      </w:r>
      <w:bookmarkEnd w:id="44"/>
    </w:p>
    <w:p w:rsidR="008F6080" w:rsidRPr="0072025F" w:rsidRDefault="008F6080" w:rsidP="008F6080">
      <w:pPr>
        <w:ind w:left="0" w:firstLine="720"/>
        <w:jc w:val="both"/>
      </w:pPr>
      <w:r w:rsidRPr="0072025F">
        <w:t>This layer controls the display to the end user</w:t>
      </w:r>
      <w:r w:rsidR="00446EFE">
        <w:t xml:space="preserve">. </w:t>
      </w:r>
      <w:r>
        <w:t>T</w:t>
      </w:r>
      <w:r w:rsidRPr="0072025F">
        <w:t xml:space="preserve">he </w:t>
      </w:r>
      <w:bookmarkStart w:id="45" w:name="OLE_LINK3"/>
      <w:bookmarkStart w:id="46" w:name="OLE_LINK4"/>
      <w:r w:rsidRPr="0072025F">
        <w:t>development framework</w:t>
      </w:r>
      <w:bookmarkEnd w:id="45"/>
      <w:bookmarkEnd w:id="46"/>
      <w:r w:rsidRPr="0072025F">
        <w:t xml:space="preserve"> is based on</w:t>
      </w:r>
      <w:r>
        <w:t xml:space="preserve"> Java MVC Model</w:t>
      </w:r>
      <w:r w:rsidRPr="0072025F">
        <w:t xml:space="preserve"> architecture. The framework is responsible for:</w:t>
      </w:r>
    </w:p>
    <w:p w:rsidR="008F6080" w:rsidRPr="0072025F" w:rsidRDefault="008F6080" w:rsidP="00A86360">
      <w:pPr>
        <w:pStyle w:val="Items"/>
        <w:numPr>
          <w:ilvl w:val="0"/>
          <w:numId w:val="25"/>
        </w:numPr>
        <w:tabs>
          <w:tab w:val="clear" w:pos="851"/>
          <w:tab w:val="left" w:pos="1080"/>
        </w:tabs>
        <w:jc w:val="both"/>
        <w:rPr>
          <w:rFonts w:ascii="Arial" w:hAnsi="Arial" w:cs="Arial"/>
          <w:szCs w:val="20"/>
          <w:lang w:eastAsia="en-US"/>
        </w:rPr>
      </w:pPr>
      <w:r w:rsidRPr="0072025F">
        <w:rPr>
          <w:rFonts w:ascii="Arial" w:hAnsi="Arial" w:cs="Arial"/>
          <w:szCs w:val="20"/>
          <w:lang w:eastAsia="en-US"/>
        </w:rPr>
        <w:t>Managing requests/responses from/to the clients.</w:t>
      </w:r>
    </w:p>
    <w:p w:rsidR="008F6080" w:rsidRPr="0072025F" w:rsidRDefault="008F6080" w:rsidP="00A86360">
      <w:pPr>
        <w:pStyle w:val="Items"/>
        <w:numPr>
          <w:ilvl w:val="0"/>
          <w:numId w:val="25"/>
        </w:numPr>
        <w:tabs>
          <w:tab w:val="clear" w:pos="851"/>
          <w:tab w:val="left" w:pos="1080"/>
        </w:tabs>
        <w:jc w:val="both"/>
        <w:rPr>
          <w:rFonts w:ascii="Arial" w:hAnsi="Arial" w:cs="Arial"/>
          <w:szCs w:val="20"/>
          <w:lang w:eastAsia="en-US"/>
        </w:rPr>
      </w:pPr>
      <w:r w:rsidRPr="0072025F">
        <w:rPr>
          <w:rFonts w:ascii="Arial" w:hAnsi="Arial" w:cs="Arial"/>
          <w:szCs w:val="20"/>
          <w:lang w:eastAsia="en-US"/>
        </w:rPr>
        <w:t>Controlling display to the end user.</w:t>
      </w:r>
    </w:p>
    <w:p w:rsidR="008F6080" w:rsidRPr="0072025F" w:rsidRDefault="008F6080" w:rsidP="00A86360">
      <w:pPr>
        <w:pStyle w:val="Items"/>
        <w:numPr>
          <w:ilvl w:val="0"/>
          <w:numId w:val="25"/>
        </w:numPr>
        <w:tabs>
          <w:tab w:val="clear" w:pos="851"/>
          <w:tab w:val="left" w:pos="1080"/>
        </w:tabs>
        <w:jc w:val="both"/>
        <w:rPr>
          <w:rFonts w:ascii="Arial" w:hAnsi="Arial" w:cs="Arial"/>
          <w:szCs w:val="20"/>
          <w:lang w:eastAsia="en-US"/>
        </w:rPr>
      </w:pPr>
      <w:r w:rsidRPr="0072025F">
        <w:rPr>
          <w:rFonts w:ascii="Arial" w:hAnsi="Arial" w:cs="Arial"/>
          <w:szCs w:val="20"/>
          <w:lang w:eastAsia="en-US"/>
        </w:rPr>
        <w:t>Performing UI validation.</w:t>
      </w:r>
    </w:p>
    <w:p w:rsidR="00446EFE" w:rsidRDefault="008F6080" w:rsidP="00A86360">
      <w:pPr>
        <w:pStyle w:val="Items"/>
        <w:numPr>
          <w:ilvl w:val="0"/>
          <w:numId w:val="25"/>
        </w:numPr>
        <w:tabs>
          <w:tab w:val="clear" w:pos="851"/>
          <w:tab w:val="left" w:pos="1080"/>
        </w:tabs>
        <w:jc w:val="both"/>
        <w:rPr>
          <w:rFonts w:ascii="Arial" w:hAnsi="Arial" w:cs="Arial"/>
          <w:szCs w:val="20"/>
          <w:lang w:eastAsia="en-US"/>
        </w:rPr>
      </w:pPr>
      <w:r w:rsidRPr="0072025F">
        <w:rPr>
          <w:rFonts w:ascii="Arial" w:hAnsi="Arial" w:cs="Arial"/>
          <w:szCs w:val="20"/>
          <w:lang w:eastAsia="en-US"/>
        </w:rPr>
        <w:t>Handling exceptions from other layers.</w:t>
      </w:r>
    </w:p>
    <w:p w:rsidR="008F6080" w:rsidRPr="00FA0F4B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47" w:name="_Toc213179048"/>
      <w:bookmarkStart w:id="48" w:name="_Toc266222470"/>
      <w:bookmarkStart w:id="49" w:name="_Toc392252513"/>
      <w:bookmarkStart w:id="50" w:name="_Toc410786544"/>
      <w:r w:rsidRPr="00FA0F4B">
        <w:lastRenderedPageBreak/>
        <w:t>Business Layer</w:t>
      </w:r>
      <w:bookmarkEnd w:id="47"/>
      <w:bookmarkEnd w:id="48"/>
      <w:bookmarkEnd w:id="49"/>
      <w:bookmarkEnd w:id="50"/>
    </w:p>
    <w:p w:rsidR="00446EFE" w:rsidRDefault="008F6080" w:rsidP="008F6080">
      <w:r w:rsidRPr="00114C40">
        <w:t>This layer manages the business processing rules and logic.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Handling application business logic and business validation.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Managing transactions.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Allowing interfaces for interaction with other layers.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Managing dependencies between business level objects.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Adding flexibility between the presentation and the persistence layer so they do not directly communicate with each other.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Exposing a context to the business layer from the presentation layer to obtain business services.</w:t>
      </w:r>
    </w:p>
    <w:p w:rsidR="008F6080" w:rsidRPr="00114C40" w:rsidRDefault="008F6080" w:rsidP="00A86360">
      <w:pPr>
        <w:pStyle w:val="Items"/>
        <w:numPr>
          <w:ilvl w:val="0"/>
          <w:numId w:val="27"/>
        </w:numPr>
        <w:tabs>
          <w:tab w:val="clear" w:pos="851"/>
          <w:tab w:val="left" w:pos="1080"/>
        </w:tabs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  <w:lang w:eastAsia="en-US"/>
        </w:rPr>
        <w:t>Managing implementations from the business logic to the persistence layer.</w:t>
      </w:r>
    </w:p>
    <w:p w:rsidR="00446EFE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51" w:name="_Toc213179049"/>
      <w:bookmarkStart w:id="52" w:name="_Toc392252514"/>
      <w:bookmarkStart w:id="53" w:name="_Toc266222471"/>
      <w:bookmarkStart w:id="54" w:name="_Toc410786545"/>
      <w:r w:rsidRPr="00FA0F4B">
        <w:t>Data Access Layer</w:t>
      </w:r>
      <w:bookmarkEnd w:id="51"/>
      <w:bookmarkEnd w:id="52"/>
      <w:bookmarkEnd w:id="53"/>
      <w:bookmarkEnd w:id="54"/>
    </w:p>
    <w:p w:rsidR="008F6080" w:rsidRPr="00114C40" w:rsidRDefault="008F6080" w:rsidP="008F6080">
      <w:pPr>
        <w:rPr>
          <w:color w:val="000000"/>
        </w:rPr>
      </w:pPr>
      <w:r w:rsidRPr="00114C40">
        <w:t>This layer manages access to persistent storage.</w:t>
      </w:r>
      <w:r w:rsidR="00446EFE">
        <w:t xml:space="preserve"> </w:t>
      </w:r>
      <w:r w:rsidRPr="00114C40">
        <w:t>The primary reason to separate data access from the rest of the application is that it is easier to switch data sources and share Data Access Objects (DAOs) between applications.</w:t>
      </w:r>
    </w:p>
    <w:p w:rsidR="008F6080" w:rsidRDefault="008F6080" w:rsidP="008F6080">
      <w:pPr>
        <w:pStyle w:val="Items"/>
        <w:tabs>
          <w:tab w:val="clear" w:pos="795"/>
          <w:tab w:val="num" w:pos="720"/>
        </w:tabs>
        <w:ind w:left="0" w:firstLine="0"/>
        <w:rPr>
          <w:rFonts w:ascii="Arial" w:hAnsi="Arial" w:cs="Arial"/>
          <w:szCs w:val="20"/>
          <w:lang w:eastAsia="en-US"/>
        </w:rPr>
      </w:pPr>
      <w:r w:rsidRPr="00114C40">
        <w:rPr>
          <w:rFonts w:ascii="Arial" w:hAnsi="Arial" w:cs="Arial"/>
          <w:szCs w:val="20"/>
        </w:rPr>
        <w:t xml:space="preserve">This layer manages </w:t>
      </w:r>
      <w:r w:rsidRPr="00114C40">
        <w:rPr>
          <w:rFonts w:ascii="Arial" w:hAnsi="Arial" w:cs="Arial"/>
          <w:szCs w:val="20"/>
          <w:lang w:eastAsia="en-US"/>
        </w:rPr>
        <w:t>reading, writing, updating, and deleting stored data.</w:t>
      </w:r>
    </w:p>
    <w:p w:rsidR="008F6080" w:rsidRDefault="008F6080" w:rsidP="008F6080">
      <w:pPr>
        <w:pStyle w:val="Heading2"/>
      </w:pPr>
      <w:bookmarkStart w:id="55" w:name="_Toc410786546"/>
      <w:r>
        <w:lastRenderedPageBreak/>
        <w:t>Packages/Component view</w:t>
      </w:r>
      <w:bookmarkEnd w:id="55"/>
    </w:p>
    <w:p w:rsidR="008F6080" w:rsidRDefault="007734EB" w:rsidP="008F6080">
      <w:pPr>
        <w:ind w:left="0"/>
      </w:pPr>
      <w:r>
        <w:object w:dxaOrig="8220" w:dyaOrig="8900">
          <v:shape id="_x0000_i1030" type="#_x0000_t75" style="width:411pt;height:444.75pt" o:ole="">
            <v:imagedata r:id="rId22" o:title=""/>
          </v:shape>
          <o:OLEObject Type="Embed" ProgID="Visio.Drawing.11" ShapeID="_x0000_i1030" DrawAspect="Content" ObjectID="_1485327797" r:id="rId24"/>
        </w:object>
      </w:r>
    </w:p>
    <w:p w:rsidR="008F6080" w:rsidRPr="00FA0F4B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56" w:name="_Toc213179055"/>
      <w:bookmarkStart w:id="57" w:name="_Toc266222477"/>
      <w:bookmarkStart w:id="58" w:name="_Toc392252516"/>
      <w:bookmarkStart w:id="59" w:name="_Toc410786547"/>
      <w:r>
        <w:t>UI Components</w:t>
      </w:r>
      <w:bookmarkEnd w:id="56"/>
      <w:bookmarkEnd w:id="57"/>
      <w:bookmarkEnd w:id="58"/>
      <w:bookmarkEnd w:id="59"/>
    </w:p>
    <w:p w:rsidR="008F6080" w:rsidRPr="002D3938" w:rsidRDefault="008F6080" w:rsidP="008B2871">
      <w:pPr>
        <w:ind w:left="0" w:firstLine="720"/>
        <w:jc w:val="both"/>
      </w:pPr>
      <w:r w:rsidRPr="002D3938">
        <w:t>This package includes the implementation for the</w:t>
      </w:r>
      <w:r>
        <w:t xml:space="preserve"> </w:t>
      </w:r>
      <w:r w:rsidR="00446EFE">
        <w:t>Java</w:t>
      </w:r>
      <w:r w:rsidRPr="002D3938">
        <w:t xml:space="preserve"> architecture proposed to be used in the Presentation Layer to handle the display to the end user.</w:t>
      </w:r>
    </w:p>
    <w:p w:rsidR="008F6080" w:rsidRPr="002D3938" w:rsidRDefault="008F6080" w:rsidP="008B2871">
      <w:pPr>
        <w:pStyle w:val="Items"/>
        <w:tabs>
          <w:tab w:val="clear" w:pos="795"/>
          <w:tab w:val="num" w:pos="720"/>
        </w:tabs>
        <w:ind w:left="0" w:firstLine="0"/>
        <w:jc w:val="both"/>
        <w:rPr>
          <w:rFonts w:ascii="Arial" w:hAnsi="Arial" w:cs="Arial"/>
          <w:szCs w:val="20"/>
        </w:rPr>
      </w:pPr>
      <w:r w:rsidRPr="002D3938">
        <w:rPr>
          <w:rFonts w:ascii="Arial" w:hAnsi="Arial" w:cs="Arial"/>
          <w:b/>
          <w:szCs w:val="20"/>
        </w:rPr>
        <w:t>Validation</w:t>
      </w:r>
      <w:r w:rsidRPr="002D3938">
        <w:rPr>
          <w:rFonts w:ascii="Arial" w:hAnsi="Arial" w:cs="Arial"/>
          <w:szCs w:val="20"/>
        </w:rPr>
        <w:t>: All validation of incoming requests parameters to the server should be validated using</w:t>
      </w:r>
      <w:r>
        <w:rPr>
          <w:rFonts w:ascii="Arial" w:hAnsi="Arial" w:cs="Arial"/>
          <w:szCs w:val="20"/>
        </w:rPr>
        <w:t xml:space="preserve"> </w:t>
      </w:r>
      <w:r w:rsidR="00446EFE">
        <w:rPr>
          <w:rFonts w:ascii="Arial" w:hAnsi="Arial" w:cs="Arial"/>
          <w:szCs w:val="20"/>
        </w:rPr>
        <w:t>Java</w:t>
      </w:r>
      <w:r w:rsidR="00776804">
        <w:rPr>
          <w:rFonts w:ascii="Arial" w:hAnsi="Arial" w:cs="Arial"/>
          <w:szCs w:val="20"/>
        </w:rPr>
        <w:t xml:space="preserve"> client side control</w:t>
      </w:r>
      <w:r w:rsidRPr="002D3938">
        <w:rPr>
          <w:rFonts w:ascii="Arial" w:hAnsi="Arial" w:cs="Arial"/>
          <w:szCs w:val="20"/>
        </w:rPr>
        <w:t>.</w:t>
      </w:r>
    </w:p>
    <w:p w:rsidR="008F6080" w:rsidRPr="00FA0F4B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60" w:name="_Toc213179056"/>
      <w:bookmarkStart w:id="61" w:name="_Toc266222478"/>
      <w:bookmarkStart w:id="62" w:name="_Toc392252517"/>
      <w:bookmarkStart w:id="63" w:name="_Toc410786548"/>
      <w:r w:rsidRPr="00FA0F4B">
        <w:lastRenderedPageBreak/>
        <w:t xml:space="preserve">Business </w:t>
      </w:r>
      <w:bookmarkEnd w:id="60"/>
      <w:bookmarkEnd w:id="61"/>
      <w:r>
        <w:t>Entities</w:t>
      </w:r>
      <w:bookmarkEnd w:id="62"/>
      <w:bookmarkEnd w:id="63"/>
    </w:p>
    <w:p w:rsidR="008F6080" w:rsidRPr="002D3938" w:rsidRDefault="008F6080" w:rsidP="008B2871">
      <w:pPr>
        <w:ind w:left="0" w:firstLine="720"/>
        <w:jc w:val="both"/>
        <w:rPr>
          <w:rStyle w:val="emph1"/>
          <w:b w:val="0"/>
          <w:i w:val="0"/>
        </w:rPr>
      </w:pPr>
      <w:r w:rsidRPr="002D3938">
        <w:t xml:space="preserve">This package includes the implementation of business objects. </w:t>
      </w:r>
      <w:r w:rsidRPr="002D3938">
        <w:rPr>
          <w:b/>
        </w:rPr>
        <w:t xml:space="preserve">Business </w:t>
      </w:r>
      <w:r>
        <w:rPr>
          <w:b/>
        </w:rPr>
        <w:t>Entities</w:t>
      </w:r>
      <w:r w:rsidRPr="002D3938">
        <w:t xml:space="preserve"> (B</w:t>
      </w:r>
      <w:r>
        <w:t>E</w:t>
      </w:r>
      <w:r w:rsidRPr="002D3938">
        <w:t xml:space="preserve">) layer is used to perform the business operations. </w:t>
      </w:r>
      <w:r w:rsidRPr="002D3938">
        <w:rPr>
          <w:rStyle w:val="emph1"/>
          <w:b w:val="0"/>
          <w:i w:val="0"/>
        </w:rPr>
        <w:t xml:space="preserve">The Business </w:t>
      </w:r>
      <w:r>
        <w:rPr>
          <w:rStyle w:val="emph1"/>
          <w:b w:val="0"/>
          <w:i w:val="0"/>
        </w:rPr>
        <w:t>Entities</w:t>
      </w:r>
      <w:r w:rsidRPr="002D3938">
        <w:rPr>
          <w:rStyle w:val="emph1"/>
          <w:b w:val="0"/>
          <w:i w:val="0"/>
        </w:rPr>
        <w:t xml:space="preserve"> layer will access the DAO to access database. Transactions should be managed within this business layer.</w:t>
      </w:r>
    </w:p>
    <w:p w:rsidR="008F6080" w:rsidRPr="00FA0F4B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64" w:name="_Toc213179058"/>
      <w:bookmarkStart w:id="65" w:name="_Toc266222480"/>
      <w:bookmarkStart w:id="66" w:name="_Toc392252518"/>
      <w:bookmarkStart w:id="67" w:name="_Toc410786549"/>
      <w:r>
        <w:t>Data Access Object</w:t>
      </w:r>
      <w:bookmarkEnd w:id="64"/>
      <w:bookmarkEnd w:id="65"/>
      <w:bookmarkEnd w:id="66"/>
      <w:bookmarkEnd w:id="67"/>
    </w:p>
    <w:p w:rsidR="008F6080" w:rsidRPr="002D3938" w:rsidRDefault="008F6080" w:rsidP="005431E9">
      <w:pPr>
        <w:ind w:left="0" w:firstLine="720"/>
        <w:jc w:val="both"/>
      </w:pPr>
      <w:r w:rsidRPr="002D3938">
        <w:t>This package includes the implementation of Data Access Object</w:t>
      </w:r>
      <w:r w:rsidRPr="002D3938">
        <w:rPr>
          <w:bCs w:val="0"/>
          <w:iCs/>
        </w:rPr>
        <w:t xml:space="preserve">. Using </w:t>
      </w:r>
      <w:r w:rsidR="00914AEE">
        <w:t>Hibernate</w:t>
      </w:r>
      <w:r>
        <w:t xml:space="preserve"> classes</w:t>
      </w:r>
      <w:r w:rsidR="00446EFE">
        <w:rPr>
          <w:bCs w:val="0"/>
          <w:iCs/>
        </w:rPr>
        <w:t xml:space="preserve"> </w:t>
      </w:r>
      <w:r w:rsidRPr="002D3938">
        <w:rPr>
          <w:bCs w:val="0"/>
          <w:iCs/>
        </w:rPr>
        <w:t xml:space="preserve">here to make the application more </w:t>
      </w:r>
      <w:r w:rsidRPr="002D3938">
        <w:t xml:space="preserve">flexible </w:t>
      </w:r>
      <w:r w:rsidRPr="002D3938">
        <w:rPr>
          <w:bCs w:val="0"/>
          <w:iCs/>
        </w:rPr>
        <w:t xml:space="preserve">to access database. </w:t>
      </w:r>
      <w:r w:rsidR="00914AEE">
        <w:t xml:space="preserve">Hibernate </w:t>
      </w:r>
      <w:r>
        <w:t>classes</w:t>
      </w:r>
      <w:r w:rsidRPr="002D3938">
        <w:rPr>
          <w:bCs w:val="0"/>
          <w:iCs/>
        </w:rPr>
        <w:t xml:space="preserve"> includes basic functions to work with database: </w:t>
      </w:r>
      <w:r w:rsidRPr="002D3938">
        <w:rPr>
          <w:bCs w:val="0"/>
          <w:i/>
        </w:rPr>
        <w:t>select, insert, update, delete</w:t>
      </w:r>
      <w:r w:rsidRPr="002D3938">
        <w:rPr>
          <w:bCs w:val="0"/>
          <w:iCs/>
        </w:rPr>
        <w:t>.</w:t>
      </w:r>
    </w:p>
    <w:p w:rsidR="008F6080" w:rsidRPr="00FA0F4B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68" w:name="_Toc213179060"/>
      <w:bookmarkStart w:id="69" w:name="_Toc266222481"/>
      <w:bookmarkStart w:id="70" w:name="_Toc392252519"/>
      <w:bookmarkStart w:id="71" w:name="_Toc410786550"/>
      <w:r w:rsidRPr="00FA0F4B">
        <w:t>Exceptions</w:t>
      </w:r>
      <w:bookmarkEnd w:id="68"/>
      <w:bookmarkEnd w:id="69"/>
      <w:r>
        <w:t xml:space="preserve"> Lib</w:t>
      </w:r>
      <w:bookmarkEnd w:id="70"/>
      <w:bookmarkEnd w:id="71"/>
    </w:p>
    <w:p w:rsidR="008F6080" w:rsidRPr="002D3938" w:rsidRDefault="008F6080" w:rsidP="009930F8">
      <w:pPr>
        <w:ind w:left="0" w:firstLine="720"/>
        <w:jc w:val="both"/>
      </w:pPr>
      <w:r w:rsidRPr="002D3938">
        <w:t>This package will include all general exc</w:t>
      </w:r>
      <w:r w:rsidR="00E51B4D">
        <w:t>eptions that will typically use</w:t>
      </w:r>
      <w:r w:rsidRPr="002D3938">
        <w:t xml:space="preserve"> by more than one package. The try-catch clauses should be kept to a minimum.</w:t>
      </w:r>
      <w:bookmarkStart w:id="72" w:name="OLE_LINK9"/>
      <w:bookmarkStart w:id="73" w:name="OLE_LINK10"/>
    </w:p>
    <w:p w:rsidR="00446EFE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74" w:name="_Toc392252520"/>
      <w:bookmarkStart w:id="75" w:name="_Toc410786551"/>
      <w:bookmarkEnd w:id="72"/>
      <w:bookmarkEnd w:id="73"/>
      <w:r>
        <w:t>General Lib</w:t>
      </w:r>
      <w:bookmarkEnd w:id="74"/>
      <w:bookmarkEnd w:id="75"/>
    </w:p>
    <w:p w:rsidR="008F6080" w:rsidRPr="002D3938" w:rsidRDefault="008F6080" w:rsidP="009930F8">
      <w:pPr>
        <w:jc w:val="both"/>
      </w:pPr>
      <w:r w:rsidRPr="002D3938">
        <w:t xml:space="preserve">This </w:t>
      </w:r>
      <w:r w:rsidR="009930F8">
        <w:t>package includes all utilities Java</w:t>
      </w:r>
      <w:r w:rsidRPr="002D3938">
        <w:t xml:space="preserve"> classes will be wisely used in the modules.</w:t>
      </w:r>
    </w:p>
    <w:p w:rsidR="008F6080" w:rsidRPr="00FA0F4B" w:rsidRDefault="008F6080" w:rsidP="008F6080">
      <w:pPr>
        <w:pStyle w:val="Heading3"/>
        <w:keepLines w:val="0"/>
        <w:tabs>
          <w:tab w:val="left" w:pos="851"/>
        </w:tabs>
        <w:spacing w:after="0"/>
        <w:jc w:val="both"/>
      </w:pPr>
      <w:bookmarkStart w:id="76" w:name="_Toc213179062"/>
      <w:bookmarkStart w:id="77" w:name="_Toc266222483"/>
      <w:bookmarkStart w:id="78" w:name="_Toc392252521"/>
      <w:bookmarkStart w:id="79" w:name="_Toc410786552"/>
      <w:r w:rsidRPr="00FA0F4B">
        <w:t>Logging</w:t>
      </w:r>
      <w:bookmarkEnd w:id="76"/>
      <w:bookmarkEnd w:id="77"/>
      <w:r>
        <w:t xml:space="preserve"> Lib</w:t>
      </w:r>
      <w:bookmarkEnd w:id="78"/>
      <w:bookmarkEnd w:id="79"/>
    </w:p>
    <w:p w:rsidR="008F6080" w:rsidRPr="002D3938" w:rsidRDefault="008F6080" w:rsidP="008F6080">
      <w:r w:rsidRPr="002D3938">
        <w:t>This package includes implemented logging classes.</w:t>
      </w:r>
    </w:p>
    <w:p w:rsidR="008F6080" w:rsidRPr="00F90AF0" w:rsidRDefault="008F6080" w:rsidP="00F90AF0">
      <w:pPr>
        <w:ind w:left="0"/>
      </w:pPr>
    </w:p>
    <w:p w:rsidR="00C40B3D" w:rsidRPr="00BD3B0C" w:rsidRDefault="002C765F" w:rsidP="00BF1954">
      <w:pPr>
        <w:pStyle w:val="Heading1"/>
        <w:keepNext w:val="0"/>
        <w:rPr>
          <w:noProof w:val="0"/>
          <w:color w:val="800000"/>
          <w:sz w:val="24"/>
          <w:szCs w:val="24"/>
        </w:rPr>
      </w:pPr>
      <w:bookmarkStart w:id="80" w:name="_Toc410786554"/>
      <w:r>
        <w:rPr>
          <w:noProof w:val="0"/>
          <w:color w:val="800000"/>
          <w:sz w:val="24"/>
          <w:szCs w:val="24"/>
        </w:rPr>
        <w:lastRenderedPageBreak/>
        <w:t>Database Design</w:t>
      </w:r>
      <w:bookmarkEnd w:id="80"/>
    </w:p>
    <w:p w:rsidR="00C40B3D" w:rsidRDefault="00F80791">
      <w:pPr>
        <w:pStyle w:val="Heading2"/>
        <w:rPr>
          <w:lang w:eastAsia="ja-JP"/>
        </w:rPr>
      </w:pPr>
      <w:bookmarkStart w:id="81" w:name="_Toc410786555"/>
      <w:r>
        <w:rPr>
          <w:lang w:eastAsia="ja-JP"/>
        </w:rPr>
        <w:t>Entity Relationship Diagram</w:t>
      </w:r>
      <w:bookmarkEnd w:id="81"/>
    </w:p>
    <w:p w:rsidR="00F80791" w:rsidRPr="00F80791" w:rsidRDefault="00057459" w:rsidP="00F80791">
      <w:pPr>
        <w:ind w:left="0"/>
        <w:rPr>
          <w:lang w:eastAsia="ja-JP"/>
        </w:rPr>
      </w:pPr>
      <w:r>
        <w:rPr>
          <w:noProof/>
        </w:rPr>
        <w:drawing>
          <wp:inline distT="0" distB="0" distL="0" distR="0" wp14:anchorId="30F6BDB5" wp14:editId="04D8994E">
            <wp:extent cx="6172200" cy="334344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Default="00496554">
      <w:pPr>
        <w:pStyle w:val="Heading2"/>
        <w:rPr>
          <w:lang w:eastAsia="ja-JP"/>
        </w:rPr>
      </w:pPr>
      <w:r>
        <w:rPr>
          <w:lang w:eastAsia="ja-JP"/>
        </w:rPr>
        <w:lastRenderedPageBreak/>
        <w:t>Relational Database Diagram</w:t>
      </w:r>
    </w:p>
    <w:p w:rsidR="00496554" w:rsidRPr="00496554" w:rsidRDefault="00496554" w:rsidP="00496554">
      <w:pPr>
        <w:ind w:left="0"/>
        <w:rPr>
          <w:lang w:eastAsia="ja-JP"/>
        </w:rPr>
      </w:pPr>
      <w:r>
        <w:rPr>
          <w:noProof/>
        </w:rPr>
        <w:drawing>
          <wp:inline distT="0" distB="0" distL="0" distR="0" wp14:anchorId="65B08F59" wp14:editId="41783527">
            <wp:extent cx="6172200" cy="43685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91" w:rsidRPr="00F80791" w:rsidRDefault="00F80791" w:rsidP="00F80791">
      <w:pPr>
        <w:ind w:left="0"/>
        <w:rPr>
          <w:lang w:eastAsia="ja-JP"/>
        </w:rPr>
      </w:pPr>
    </w:p>
    <w:p w:rsidR="00C40B3D" w:rsidRPr="00BD3B0C" w:rsidRDefault="00C40B3D">
      <w:pPr>
        <w:pStyle w:val="Heading1"/>
        <w:rPr>
          <w:color w:val="800000"/>
          <w:sz w:val="24"/>
          <w:szCs w:val="24"/>
        </w:rPr>
      </w:pPr>
      <w:bookmarkStart w:id="82" w:name="_Toc410786557"/>
      <w:r w:rsidRPr="00BD3B0C">
        <w:rPr>
          <w:rFonts w:hint="eastAsia"/>
          <w:color w:val="800000"/>
          <w:sz w:val="24"/>
          <w:szCs w:val="24"/>
          <w:lang w:eastAsia="ja-JP"/>
        </w:rPr>
        <w:lastRenderedPageBreak/>
        <w:t>D</w:t>
      </w:r>
      <w:r w:rsidR="00B26C44">
        <w:rPr>
          <w:rFonts w:hint="eastAsia"/>
          <w:color w:val="800000"/>
          <w:sz w:val="24"/>
          <w:szCs w:val="24"/>
          <w:lang w:eastAsia="ja-JP"/>
        </w:rPr>
        <w:t xml:space="preserve">etail </w:t>
      </w:r>
      <w:r w:rsidR="00B26C44">
        <w:rPr>
          <w:color w:val="800000"/>
          <w:sz w:val="24"/>
          <w:szCs w:val="24"/>
          <w:lang w:eastAsia="ja-JP"/>
        </w:rPr>
        <w:t>Functions Desgin</w:t>
      </w:r>
      <w:bookmarkEnd w:id="82"/>
    </w:p>
    <w:p w:rsidR="00C40B3D" w:rsidRDefault="00C40B3D">
      <w:pPr>
        <w:pStyle w:val="comment"/>
        <w:rPr>
          <w:i w:val="0"/>
        </w:rPr>
      </w:pPr>
      <w:r w:rsidRPr="00BD3B0C">
        <w:rPr>
          <w:rFonts w:hint="eastAsia"/>
          <w:i w:val="0"/>
        </w:rPr>
        <w:t>Describe diagrams in system such as collaboration diagram, sequence diagram, activities diagram and state chart for some functionalities of the system</w:t>
      </w:r>
      <w:r w:rsidR="00CF39D2">
        <w:rPr>
          <w:i w:val="0"/>
        </w:rPr>
        <w:t>.</w:t>
      </w:r>
    </w:p>
    <w:p w:rsidR="004232C1" w:rsidRDefault="004232C1" w:rsidP="004232C1">
      <w:pPr>
        <w:pStyle w:val="Heading2"/>
      </w:pPr>
      <w:bookmarkStart w:id="83" w:name="_Toc410786575"/>
      <w:r>
        <w:t>Registration</w:t>
      </w:r>
      <w:bookmarkEnd w:id="83"/>
      <w:r>
        <w:t xml:space="preserve"> &amp; Login</w:t>
      </w:r>
    </w:p>
    <w:p w:rsidR="004232C1" w:rsidRDefault="004232C1" w:rsidP="004232C1">
      <w:pPr>
        <w:pStyle w:val="Heading3"/>
        <w:numPr>
          <w:ilvl w:val="2"/>
          <w:numId w:val="1"/>
        </w:numPr>
      </w:pPr>
      <w:bookmarkStart w:id="84" w:name="_Toc410786576"/>
      <w:r>
        <w:t>Register</w:t>
      </w:r>
      <w:bookmarkEnd w:id="84"/>
    </w:p>
    <w:p w:rsidR="004232C1" w:rsidRPr="002439FF" w:rsidRDefault="004232C1" w:rsidP="004232C1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4232C1" w:rsidRPr="009F4FDB" w:rsidTr="00BC59CB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4232C1" w:rsidRPr="008D2162" w:rsidRDefault="00DB2034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Register</w:t>
            </w:r>
          </w:p>
        </w:tc>
      </w:tr>
      <w:tr w:rsidR="004232C1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4232C1" w:rsidRPr="004E636C" w:rsidRDefault="00DB2034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Guest</w:t>
            </w:r>
          </w:p>
        </w:tc>
      </w:tr>
      <w:tr w:rsidR="004232C1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4232C1" w:rsidRPr="004E636C" w:rsidRDefault="004232C1" w:rsidP="00DB203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</w:t>
            </w:r>
            <w:r w:rsidR="00DB2034">
              <w:rPr>
                <w:rFonts w:eastAsia="Times New Roman"/>
                <w:bCs w:val="0"/>
              </w:rPr>
              <w:t>guest</w:t>
            </w:r>
            <w:r>
              <w:rPr>
                <w:rFonts w:eastAsia="Times New Roman"/>
                <w:bCs w:val="0"/>
              </w:rPr>
              <w:t xml:space="preserve"> to </w:t>
            </w:r>
            <w:r w:rsidR="00DB2034">
              <w:rPr>
                <w:rFonts w:eastAsia="Times New Roman"/>
                <w:bCs w:val="0"/>
              </w:rPr>
              <w:t>register an account</w:t>
            </w:r>
          </w:p>
        </w:tc>
      </w:tr>
      <w:tr w:rsidR="004232C1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4232C1" w:rsidRDefault="006D68A4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Register an account</w:t>
            </w:r>
          </w:p>
        </w:tc>
      </w:tr>
      <w:tr w:rsidR="004232C1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4232C1" w:rsidRPr="009F4FDB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4232C1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4232C1" w:rsidRPr="009F7E01" w:rsidRDefault="00272CC5" w:rsidP="00272CC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Guest</w:t>
            </w:r>
            <w:r w:rsidR="004232C1">
              <w:rPr>
                <w:rFonts w:eastAsia="Times New Roman"/>
                <w:bCs w:val="0"/>
              </w:rPr>
              <w:t xml:space="preserve"> clicks on “</w:t>
            </w:r>
            <w:r>
              <w:rPr>
                <w:rFonts w:eastAsia="Times New Roman"/>
                <w:bCs w:val="0"/>
              </w:rPr>
              <w:t>Register</w:t>
            </w:r>
            <w:r w:rsidR="004232C1">
              <w:rPr>
                <w:rFonts w:eastAsia="Times New Roman"/>
                <w:bCs w:val="0"/>
              </w:rPr>
              <w:t>” button on the home page</w:t>
            </w:r>
          </w:p>
        </w:tc>
      </w:tr>
      <w:tr w:rsidR="004232C1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4232C1" w:rsidRDefault="002423B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An a</w:t>
            </w:r>
            <w:r w:rsidR="00272CC5">
              <w:rPr>
                <w:rFonts w:eastAsia="Times New Roman"/>
                <w:bCs w:val="0"/>
              </w:rPr>
              <w:t xml:space="preserve">ccount </w:t>
            </w:r>
            <w:r>
              <w:rPr>
                <w:rFonts w:eastAsia="Times New Roman"/>
                <w:bCs w:val="0"/>
              </w:rPr>
              <w:t>is registered</w:t>
            </w:r>
          </w:p>
          <w:p w:rsidR="00272CC5" w:rsidRPr="009F7E01" w:rsidRDefault="00272CC5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home page and login new account</w:t>
            </w:r>
          </w:p>
        </w:tc>
      </w:tr>
      <w:tr w:rsidR="004232C1" w:rsidRPr="009F4FDB" w:rsidTr="00BC59CB">
        <w:trPr>
          <w:trHeight w:val="1872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4232C1" w:rsidRPr="002E541B" w:rsidRDefault="004232C1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4232C1" w:rsidRDefault="004232C1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</w:t>
            </w:r>
            <w:r w:rsidR="00284AD9">
              <w:rPr>
                <w:color w:val="000000"/>
              </w:rPr>
              <w:t>Guest</w:t>
            </w:r>
            <w:r>
              <w:rPr>
                <w:color w:val="000000"/>
              </w:rPr>
              <w:t xml:space="preserve"> </w:t>
            </w:r>
            <w:r w:rsidR="00272CC5">
              <w:rPr>
                <w:color w:val="000000"/>
              </w:rPr>
              <w:t>register account</w:t>
            </w:r>
            <w:r>
              <w:rPr>
                <w:color w:val="000000"/>
              </w:rPr>
              <w:t xml:space="preserve"> successfully]</w:t>
            </w:r>
          </w:p>
          <w:p w:rsidR="00284AD9" w:rsidRDefault="00284AD9" w:rsidP="00284AD9">
            <w:pPr>
              <w:pStyle w:val="ListParagraph"/>
              <w:numPr>
                <w:ilvl w:val="0"/>
                <w:numId w:val="55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284AD9">
              <w:rPr>
                <w:color w:val="000000"/>
              </w:rPr>
              <w:t>Guest clicks on “Register” button on the home page</w:t>
            </w:r>
          </w:p>
          <w:p w:rsidR="00284AD9" w:rsidRPr="00284AD9" w:rsidRDefault="00284AD9" w:rsidP="00284AD9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4232C1" w:rsidRPr="002D109C" w:rsidRDefault="0065770A" w:rsidP="00F73A15">
            <w:pPr>
              <w:pStyle w:val="ListParagraph"/>
              <w:numPr>
                <w:ilvl w:val="0"/>
                <w:numId w:val="71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Guest fill out their information</w:t>
            </w:r>
          </w:p>
          <w:p w:rsidR="004232C1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Username</w:t>
            </w:r>
          </w:p>
          <w:p w:rsidR="004232C1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Password &amp; Confirm password</w:t>
            </w:r>
          </w:p>
          <w:p w:rsidR="004232C1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First name &amp; Last name</w:t>
            </w:r>
          </w:p>
          <w:p w:rsidR="0065770A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  <w:p w:rsidR="0065770A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  <w:p w:rsidR="0065770A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Address</w:t>
            </w:r>
          </w:p>
          <w:p w:rsidR="0065770A" w:rsidRDefault="0065770A" w:rsidP="00BC59CB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Etc…</w:t>
            </w:r>
          </w:p>
          <w:p w:rsidR="004232C1" w:rsidRPr="00FB3FD2" w:rsidRDefault="004232C1" w:rsidP="00F73A15">
            <w:pPr>
              <w:pStyle w:val="ListParagraph"/>
              <w:numPr>
                <w:ilvl w:val="0"/>
                <w:numId w:val="71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User clicks on “</w:t>
            </w:r>
            <w:r w:rsidR="0065770A">
              <w:rPr>
                <w:rFonts w:eastAsia="Times New Roman"/>
                <w:bCs w:val="0"/>
              </w:rPr>
              <w:t>Register</w:t>
            </w:r>
            <w:r>
              <w:rPr>
                <w:rFonts w:eastAsia="Times New Roman"/>
                <w:bCs w:val="0"/>
              </w:rPr>
              <w:t>” button</w:t>
            </w:r>
          </w:p>
        </w:tc>
        <w:tc>
          <w:tcPr>
            <w:tcW w:w="1994" w:type="pct"/>
          </w:tcPr>
          <w:p w:rsidR="004232C1" w:rsidRPr="002E541B" w:rsidRDefault="004232C1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4232C1" w:rsidRDefault="00272CC5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register account</w:t>
            </w:r>
            <w:r w:rsidR="004232C1">
              <w:rPr>
                <w:color w:val="000000"/>
              </w:rPr>
              <w:t xml:space="preserve"> successfully]</w:t>
            </w:r>
          </w:p>
          <w:p w:rsidR="004232C1" w:rsidRDefault="004232C1" w:rsidP="00BC59CB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4232C1" w:rsidRDefault="00284AD9" w:rsidP="00F73A15">
            <w:pPr>
              <w:pStyle w:val="ListParagraph"/>
              <w:numPr>
                <w:ilvl w:val="0"/>
                <w:numId w:val="70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Display registration form.</w:t>
            </w:r>
          </w:p>
          <w:p w:rsidR="00BC59CB" w:rsidRDefault="00BC59CB" w:rsidP="00BC59CB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BC59CB" w:rsidRDefault="00BC59CB" w:rsidP="00BC59CB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BC59CB" w:rsidRDefault="00BC59CB" w:rsidP="00BC59CB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BC59CB" w:rsidRDefault="00BC59CB" w:rsidP="00BC59CB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BC59CB" w:rsidRDefault="00BC59CB" w:rsidP="00BC59CB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BC59CB" w:rsidRDefault="00BC59CB" w:rsidP="00BC59CB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E76C77" w:rsidRPr="00E76C77" w:rsidRDefault="00E76C77" w:rsidP="00F73A15">
            <w:pPr>
              <w:pStyle w:val="ListParagraph"/>
              <w:numPr>
                <w:ilvl w:val="0"/>
                <w:numId w:val="71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Verify registration information</w:t>
            </w:r>
          </w:p>
          <w:p w:rsidR="00BC59CB" w:rsidRDefault="00BC59CB" w:rsidP="00F73A15">
            <w:pPr>
              <w:pStyle w:val="ListParagraph"/>
              <w:numPr>
                <w:ilvl w:val="0"/>
                <w:numId w:val="71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Register new account with filled information</w:t>
            </w:r>
          </w:p>
          <w:p w:rsidR="00BC59CB" w:rsidRPr="00BC59CB" w:rsidRDefault="00BC59CB" w:rsidP="00F73A15">
            <w:pPr>
              <w:pStyle w:val="ListParagraph"/>
              <w:numPr>
                <w:ilvl w:val="0"/>
                <w:numId w:val="71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Display registration successfully message and redirect to home page with new account.</w:t>
            </w:r>
          </w:p>
        </w:tc>
      </w:tr>
      <w:tr w:rsidR="004232C1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4232C1" w:rsidRPr="00692E19" w:rsidRDefault="004232C1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4232C1" w:rsidRPr="00E76C77" w:rsidRDefault="004232C1" w:rsidP="00E76C77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4232C1" w:rsidRPr="00E76C77" w:rsidRDefault="004232C1" w:rsidP="00E76C77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E76C77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E76C77" w:rsidRPr="00692E19" w:rsidRDefault="00E76C77" w:rsidP="00E76C7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Exception flow</w:t>
            </w:r>
          </w:p>
        </w:tc>
        <w:tc>
          <w:tcPr>
            <w:tcW w:w="2041" w:type="pct"/>
          </w:tcPr>
          <w:p w:rsidR="00E76C77" w:rsidRDefault="00E76C77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entered username is existed]</w:t>
            </w:r>
          </w:p>
          <w:p w:rsidR="008D3D2D" w:rsidRDefault="008D3D2D" w:rsidP="008D3D2D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confirm password does not match entered password]</w:t>
            </w:r>
          </w:p>
          <w:p w:rsidR="008D3D2D" w:rsidRDefault="008D3D2D" w:rsidP="008D3D2D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entered email does not exist]</w:t>
            </w:r>
          </w:p>
          <w:p w:rsidR="008D3D2D" w:rsidRDefault="008D3D2D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E76C77" w:rsidRPr="00316C0D" w:rsidRDefault="00E76C77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E76C77" w:rsidRPr="00EB50E3" w:rsidRDefault="00E76C77" w:rsidP="006B5BD6">
            <w:pPr>
              <w:pStyle w:val="ListParagraph"/>
              <w:numPr>
                <w:ilvl w:val="0"/>
                <w:numId w:val="58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Repeat steps in normal flow</w:t>
            </w:r>
          </w:p>
        </w:tc>
        <w:tc>
          <w:tcPr>
            <w:tcW w:w="1994" w:type="pct"/>
          </w:tcPr>
          <w:p w:rsidR="00E76C77" w:rsidRDefault="00E76C77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entered username is existed]</w:t>
            </w:r>
          </w:p>
          <w:p w:rsidR="008D3D2D" w:rsidRDefault="008D3D2D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confirm password does not match entered password]</w:t>
            </w:r>
          </w:p>
          <w:p w:rsidR="008D3D2D" w:rsidRDefault="008D3D2D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entered email does not exist]</w:t>
            </w:r>
          </w:p>
          <w:p w:rsidR="00E76C77" w:rsidRPr="00526643" w:rsidRDefault="00E76C77" w:rsidP="006B5BD6">
            <w:pPr>
              <w:pStyle w:val="ListParagraph"/>
              <w:numPr>
                <w:ilvl w:val="0"/>
                <w:numId w:val="57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Notify error message to guest.</w:t>
            </w:r>
          </w:p>
        </w:tc>
      </w:tr>
      <w:tr w:rsidR="0085348F" w:rsidRPr="009F4FDB" w:rsidTr="0085348F">
        <w:trPr>
          <w:trHeight w:val="346"/>
        </w:trPr>
        <w:tc>
          <w:tcPr>
            <w:tcW w:w="965" w:type="pct"/>
            <w:shd w:val="clear" w:color="auto" w:fill="4F81BD"/>
          </w:tcPr>
          <w:p w:rsidR="0085348F" w:rsidRDefault="0085348F" w:rsidP="00E76C7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85348F" w:rsidRDefault="0085348F" w:rsidP="00E76C7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4232C1" w:rsidRDefault="004232C1" w:rsidP="004232C1">
      <w:pPr>
        <w:pStyle w:val="Heading3"/>
        <w:numPr>
          <w:ilvl w:val="2"/>
          <w:numId w:val="1"/>
        </w:numPr>
      </w:pPr>
      <w:bookmarkStart w:id="85" w:name="_Toc410786577"/>
      <w:r>
        <w:t>Login</w:t>
      </w:r>
      <w:bookmarkEnd w:id="85"/>
    </w:p>
    <w:p w:rsidR="004232C1" w:rsidRDefault="004232C1" w:rsidP="004232C1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5E738C" w:rsidRPr="009F4FDB" w:rsidTr="00FA3825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5E738C" w:rsidRPr="008D2162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Login</w:t>
            </w:r>
          </w:p>
        </w:tc>
      </w:tr>
      <w:tr w:rsidR="005E738C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5E738C" w:rsidRPr="004E636C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Guest</w:t>
            </w:r>
          </w:p>
        </w:tc>
      </w:tr>
      <w:tr w:rsidR="005E738C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5E738C" w:rsidRPr="004E636C" w:rsidRDefault="005E738C" w:rsidP="005E738C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guest to login to the system</w:t>
            </w:r>
          </w:p>
        </w:tc>
      </w:tr>
      <w:tr w:rsidR="005E738C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5E738C" w:rsidRDefault="005E738C" w:rsidP="00450B02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Login to the system</w:t>
            </w:r>
          </w:p>
        </w:tc>
      </w:tr>
      <w:tr w:rsidR="005E738C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5E738C" w:rsidRPr="009F4FDB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5E738C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5E738C" w:rsidRPr="009F7E01" w:rsidRDefault="005E738C" w:rsidP="005E738C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Guest clicks on “Login” button on the home page</w:t>
            </w:r>
          </w:p>
        </w:tc>
      </w:tr>
      <w:tr w:rsidR="005E738C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5E738C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Account login successfully</w:t>
            </w:r>
          </w:p>
          <w:p w:rsidR="005E738C" w:rsidRPr="009F7E01" w:rsidRDefault="005E738C" w:rsidP="005E738C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home page</w:t>
            </w:r>
          </w:p>
        </w:tc>
      </w:tr>
      <w:tr w:rsidR="005E738C" w:rsidRPr="009F4FDB" w:rsidTr="00FA3825">
        <w:trPr>
          <w:trHeight w:val="1872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5E738C" w:rsidRPr="002E541B" w:rsidRDefault="005E738C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5E738C" w:rsidRDefault="005E738C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[Guest login account successfully]</w:t>
            </w:r>
          </w:p>
          <w:p w:rsidR="005E738C" w:rsidRDefault="005E738C" w:rsidP="00F73A15">
            <w:pPr>
              <w:pStyle w:val="ListParagraph"/>
              <w:numPr>
                <w:ilvl w:val="0"/>
                <w:numId w:val="72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284AD9">
              <w:rPr>
                <w:color w:val="000000"/>
              </w:rPr>
              <w:t>Guest clicks on “</w:t>
            </w:r>
            <w:r>
              <w:rPr>
                <w:color w:val="000000"/>
              </w:rPr>
              <w:t>Login</w:t>
            </w:r>
            <w:r w:rsidRPr="00284AD9">
              <w:rPr>
                <w:color w:val="000000"/>
              </w:rPr>
              <w:t>” button on the home page</w:t>
            </w:r>
          </w:p>
          <w:p w:rsidR="005E738C" w:rsidRPr="00284AD9" w:rsidRDefault="005E738C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5E738C" w:rsidRPr="002D109C" w:rsidRDefault="005E738C" w:rsidP="00F73A15">
            <w:pPr>
              <w:pStyle w:val="ListParagraph"/>
              <w:numPr>
                <w:ilvl w:val="0"/>
                <w:numId w:val="7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Guest fill out their account</w:t>
            </w:r>
          </w:p>
          <w:p w:rsidR="005E738C" w:rsidRDefault="005E738C" w:rsidP="00FA3825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Username</w:t>
            </w:r>
          </w:p>
          <w:p w:rsidR="005E738C" w:rsidRDefault="005E738C" w:rsidP="00FA3825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  <w:p w:rsidR="005E738C" w:rsidRPr="00FB3FD2" w:rsidRDefault="005E738C" w:rsidP="00F73A15">
            <w:pPr>
              <w:pStyle w:val="ListParagraph"/>
              <w:numPr>
                <w:ilvl w:val="0"/>
                <w:numId w:val="7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User clicks on “Login” button</w:t>
            </w:r>
          </w:p>
        </w:tc>
        <w:tc>
          <w:tcPr>
            <w:tcW w:w="1994" w:type="pct"/>
          </w:tcPr>
          <w:p w:rsidR="005E738C" w:rsidRPr="002E541B" w:rsidRDefault="005E738C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5E738C" w:rsidRDefault="005E738C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login account successfully]</w:t>
            </w:r>
          </w:p>
          <w:p w:rsidR="005E738C" w:rsidRDefault="005E738C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5E738C" w:rsidRDefault="005E738C" w:rsidP="00F73A15">
            <w:pPr>
              <w:pStyle w:val="ListParagraph"/>
              <w:numPr>
                <w:ilvl w:val="0"/>
                <w:numId w:val="73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Display login form.</w:t>
            </w:r>
          </w:p>
          <w:p w:rsidR="005E738C" w:rsidRDefault="005E738C" w:rsidP="00FA3825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5E738C" w:rsidRDefault="005E738C" w:rsidP="00FA3825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5E738C" w:rsidRDefault="005E738C" w:rsidP="00FA3825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41135D" w:rsidRDefault="005E738C" w:rsidP="00F73A15">
            <w:pPr>
              <w:pStyle w:val="ListParagraph"/>
              <w:numPr>
                <w:ilvl w:val="0"/>
                <w:numId w:val="74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 xml:space="preserve">Verify </w:t>
            </w:r>
            <w:r w:rsidR="0041135D">
              <w:rPr>
                <w:color w:val="000000"/>
              </w:rPr>
              <w:t>login</w:t>
            </w:r>
            <w:r>
              <w:rPr>
                <w:color w:val="000000"/>
              </w:rPr>
              <w:t xml:space="preserve"> </w:t>
            </w:r>
            <w:r w:rsidR="0041135D">
              <w:rPr>
                <w:color w:val="000000"/>
              </w:rPr>
              <w:t>account</w:t>
            </w:r>
          </w:p>
          <w:p w:rsidR="005E738C" w:rsidRPr="00BC59CB" w:rsidRDefault="005E738C" w:rsidP="00F73A15">
            <w:pPr>
              <w:pStyle w:val="ListParagraph"/>
              <w:numPr>
                <w:ilvl w:val="0"/>
                <w:numId w:val="74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 xml:space="preserve">Display </w:t>
            </w:r>
            <w:r w:rsidR="0041135D">
              <w:rPr>
                <w:color w:val="000000"/>
              </w:rPr>
              <w:t>login</w:t>
            </w:r>
            <w:r>
              <w:rPr>
                <w:color w:val="000000"/>
              </w:rPr>
              <w:t xml:space="preserve"> successfully message and redirect to home page with new account.</w:t>
            </w:r>
          </w:p>
        </w:tc>
      </w:tr>
      <w:tr w:rsidR="005E738C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5E738C" w:rsidRPr="00E76C77" w:rsidRDefault="00A048F1" w:rsidP="00A048F1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guest click “Remember username”]</w:t>
            </w:r>
          </w:p>
        </w:tc>
        <w:tc>
          <w:tcPr>
            <w:tcW w:w="1994" w:type="pct"/>
          </w:tcPr>
          <w:p w:rsidR="00A048F1" w:rsidRDefault="00A048F1" w:rsidP="00A048F1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guest click “Remember username”]</w:t>
            </w:r>
          </w:p>
          <w:p w:rsidR="005E738C" w:rsidRPr="00A048F1" w:rsidRDefault="00160FFA" w:rsidP="00F73A15">
            <w:pPr>
              <w:pStyle w:val="ListParagraph"/>
              <w:numPr>
                <w:ilvl w:val="0"/>
                <w:numId w:val="77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Create cookie to remember username</w:t>
            </w:r>
          </w:p>
        </w:tc>
      </w:tr>
      <w:tr w:rsidR="005E738C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5E738C" w:rsidRPr="00692E19" w:rsidRDefault="005E738C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5E738C" w:rsidRDefault="005E738C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entered username is existed]</w:t>
            </w:r>
          </w:p>
          <w:p w:rsidR="005E738C" w:rsidRDefault="005E738C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</w:t>
            </w:r>
            <w:r w:rsidR="00A048F1">
              <w:rPr>
                <w:color w:val="000000"/>
              </w:rPr>
              <w:t>entered password is wrong</w:t>
            </w:r>
            <w:r>
              <w:rPr>
                <w:color w:val="000000"/>
              </w:rPr>
              <w:t>]</w:t>
            </w:r>
          </w:p>
          <w:p w:rsidR="005E738C" w:rsidRDefault="005E738C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5E738C" w:rsidRPr="00316C0D" w:rsidRDefault="005E738C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5E738C" w:rsidRPr="00EB50E3" w:rsidRDefault="005E738C" w:rsidP="00F73A15">
            <w:pPr>
              <w:pStyle w:val="ListParagraph"/>
              <w:numPr>
                <w:ilvl w:val="0"/>
                <w:numId w:val="76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lastRenderedPageBreak/>
              <w:t>Repeat steps in normal flow</w:t>
            </w:r>
          </w:p>
        </w:tc>
        <w:tc>
          <w:tcPr>
            <w:tcW w:w="1994" w:type="pct"/>
          </w:tcPr>
          <w:p w:rsidR="00A048F1" w:rsidRDefault="00A048F1" w:rsidP="00A048F1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[When entered username is existed]</w:t>
            </w:r>
          </w:p>
          <w:p w:rsidR="00A048F1" w:rsidRDefault="00A048F1" w:rsidP="00A048F1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entered password is wrong]</w:t>
            </w:r>
          </w:p>
          <w:p w:rsidR="005E738C" w:rsidRPr="00526643" w:rsidRDefault="005E738C" w:rsidP="00F73A15">
            <w:pPr>
              <w:pStyle w:val="ListParagraph"/>
              <w:numPr>
                <w:ilvl w:val="0"/>
                <w:numId w:val="75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Notify error message to guest.</w:t>
            </w:r>
          </w:p>
        </w:tc>
      </w:tr>
      <w:tr w:rsidR="00450B02" w:rsidRPr="009F4FDB" w:rsidTr="00450B02">
        <w:trPr>
          <w:trHeight w:val="346"/>
        </w:trPr>
        <w:tc>
          <w:tcPr>
            <w:tcW w:w="965" w:type="pct"/>
            <w:shd w:val="clear" w:color="auto" w:fill="4F81BD"/>
          </w:tcPr>
          <w:p w:rsidR="00450B02" w:rsidRDefault="00450B02" w:rsidP="00450B02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Business rules</w:t>
            </w:r>
          </w:p>
        </w:tc>
        <w:tc>
          <w:tcPr>
            <w:tcW w:w="4035" w:type="pct"/>
            <w:gridSpan w:val="2"/>
          </w:tcPr>
          <w:p w:rsidR="00611299" w:rsidRDefault="00611299" w:rsidP="00450B02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Session’s timeout is 1 hour.</w:t>
            </w:r>
          </w:p>
          <w:p w:rsidR="00611299" w:rsidRDefault="00611299" w:rsidP="00611299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Cookie has timeout is 1 day.</w:t>
            </w:r>
          </w:p>
        </w:tc>
      </w:tr>
    </w:tbl>
    <w:p w:rsidR="004232C1" w:rsidRDefault="004232C1" w:rsidP="004232C1">
      <w:pPr>
        <w:pStyle w:val="Heading3"/>
        <w:numPr>
          <w:ilvl w:val="2"/>
          <w:numId w:val="1"/>
        </w:numPr>
      </w:pPr>
      <w:bookmarkStart w:id="86" w:name="_Toc410786578"/>
      <w:r>
        <w:t>Logout</w:t>
      </w:r>
      <w:bookmarkEnd w:id="86"/>
    </w:p>
    <w:p w:rsidR="004232C1" w:rsidRDefault="004232C1" w:rsidP="004232C1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F440A0" w:rsidRPr="009F4FDB" w:rsidTr="00FA3825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F440A0" w:rsidRPr="008D2162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Logout</w:t>
            </w:r>
          </w:p>
        </w:tc>
      </w:tr>
      <w:tr w:rsidR="00F440A0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F440A0" w:rsidRPr="004E636C" w:rsidRDefault="00837F5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General user</w:t>
            </w:r>
          </w:p>
        </w:tc>
      </w:tr>
      <w:tr w:rsidR="00F440A0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F440A0" w:rsidRPr="004E636C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guest to logout the system</w:t>
            </w:r>
          </w:p>
        </w:tc>
      </w:tr>
      <w:tr w:rsidR="00F440A0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F440A0" w:rsidRDefault="00F440A0" w:rsidP="00837F52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L</w:t>
            </w:r>
            <w:r w:rsidR="00837F52">
              <w:rPr>
                <w:color w:val="000000"/>
              </w:rPr>
              <w:t>ogout</w:t>
            </w:r>
            <w:r>
              <w:rPr>
                <w:color w:val="000000"/>
              </w:rPr>
              <w:t xml:space="preserve"> the system successfully</w:t>
            </w:r>
          </w:p>
        </w:tc>
      </w:tr>
      <w:tr w:rsidR="00F440A0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F440A0" w:rsidRPr="009F4FDB" w:rsidRDefault="00837F5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User’s account login to the system successfully</w:t>
            </w:r>
          </w:p>
        </w:tc>
      </w:tr>
      <w:tr w:rsidR="00F440A0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F440A0" w:rsidRPr="009F7E01" w:rsidRDefault="00837F52" w:rsidP="009E2BBD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</w:t>
            </w:r>
            <w:r w:rsidR="00F440A0">
              <w:rPr>
                <w:rFonts w:eastAsia="Times New Roman"/>
                <w:bCs w:val="0"/>
              </w:rPr>
              <w:t xml:space="preserve"> clicks on “L</w:t>
            </w:r>
            <w:r w:rsidR="009E2BBD">
              <w:rPr>
                <w:rFonts w:eastAsia="Times New Roman"/>
                <w:bCs w:val="0"/>
              </w:rPr>
              <w:t>ogout</w:t>
            </w:r>
            <w:r w:rsidR="00F440A0">
              <w:rPr>
                <w:rFonts w:eastAsia="Times New Roman"/>
                <w:bCs w:val="0"/>
              </w:rPr>
              <w:t>” button</w:t>
            </w:r>
          </w:p>
        </w:tc>
      </w:tr>
      <w:tr w:rsidR="00F440A0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F440A0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Account l</w:t>
            </w:r>
            <w:r w:rsidR="009E2BBD">
              <w:rPr>
                <w:rFonts w:eastAsia="Times New Roman"/>
                <w:bCs w:val="0"/>
              </w:rPr>
              <w:t>ogout</w:t>
            </w:r>
            <w:r>
              <w:rPr>
                <w:rFonts w:eastAsia="Times New Roman"/>
                <w:bCs w:val="0"/>
              </w:rPr>
              <w:t xml:space="preserve"> successfully</w:t>
            </w:r>
          </w:p>
          <w:p w:rsidR="00F440A0" w:rsidRPr="009F7E01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home page</w:t>
            </w:r>
          </w:p>
        </w:tc>
      </w:tr>
      <w:tr w:rsidR="00F440A0" w:rsidRPr="009F4FDB" w:rsidTr="00530FC5">
        <w:trPr>
          <w:trHeight w:val="1584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F440A0" w:rsidRPr="002E541B" w:rsidRDefault="00F440A0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F440A0" w:rsidRDefault="00F440A0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</w:t>
            </w:r>
            <w:r w:rsidR="009E2BBD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l</w:t>
            </w:r>
            <w:r w:rsidR="009E2BBD">
              <w:rPr>
                <w:color w:val="000000"/>
              </w:rPr>
              <w:t>ogout</w:t>
            </w:r>
            <w:r>
              <w:rPr>
                <w:color w:val="000000"/>
              </w:rPr>
              <w:t xml:space="preserve"> account successfully]</w:t>
            </w:r>
          </w:p>
          <w:p w:rsidR="00F440A0" w:rsidRPr="00FB3FD2" w:rsidRDefault="009E2BBD" w:rsidP="00F73A15">
            <w:pPr>
              <w:pStyle w:val="ListParagraph"/>
              <w:numPr>
                <w:ilvl w:val="0"/>
                <w:numId w:val="78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="00F440A0" w:rsidRPr="00284AD9">
              <w:rPr>
                <w:color w:val="000000"/>
              </w:rPr>
              <w:t xml:space="preserve"> clicks on “</w:t>
            </w:r>
            <w:r w:rsidR="00F440A0">
              <w:rPr>
                <w:color w:val="000000"/>
              </w:rPr>
              <w:t>L</w:t>
            </w:r>
            <w:r>
              <w:rPr>
                <w:color w:val="000000"/>
              </w:rPr>
              <w:t>ogout</w:t>
            </w:r>
            <w:r w:rsidR="00F440A0" w:rsidRPr="00284AD9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button</w:t>
            </w:r>
          </w:p>
        </w:tc>
        <w:tc>
          <w:tcPr>
            <w:tcW w:w="1994" w:type="pct"/>
          </w:tcPr>
          <w:p w:rsidR="00F440A0" w:rsidRPr="002E541B" w:rsidRDefault="00F440A0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F440A0" w:rsidRDefault="00F440A0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l</w:t>
            </w:r>
            <w:r w:rsidR="009B047C">
              <w:rPr>
                <w:color w:val="000000"/>
              </w:rPr>
              <w:t>ogout</w:t>
            </w:r>
            <w:r>
              <w:rPr>
                <w:color w:val="000000"/>
              </w:rPr>
              <w:t xml:space="preserve"> account successfully]</w:t>
            </w:r>
          </w:p>
          <w:p w:rsidR="009E2BBD" w:rsidRDefault="009E2BBD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F440A0" w:rsidRDefault="009B047C" w:rsidP="00F73A15">
            <w:pPr>
              <w:pStyle w:val="ListParagraph"/>
              <w:numPr>
                <w:ilvl w:val="0"/>
                <w:numId w:val="78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Logout account from system</w:t>
            </w:r>
          </w:p>
          <w:p w:rsidR="00F440A0" w:rsidRPr="00BC59CB" w:rsidRDefault="00F440A0" w:rsidP="00F73A15">
            <w:pPr>
              <w:pStyle w:val="ListParagraph"/>
              <w:numPr>
                <w:ilvl w:val="0"/>
                <w:numId w:val="78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Display l</w:t>
            </w:r>
            <w:r w:rsidR="00530FC5">
              <w:rPr>
                <w:color w:val="000000"/>
              </w:rPr>
              <w:t>ogout</w:t>
            </w:r>
            <w:r>
              <w:rPr>
                <w:color w:val="000000"/>
              </w:rPr>
              <w:t xml:space="preserve"> successfully message and redirect to home page</w:t>
            </w:r>
          </w:p>
        </w:tc>
      </w:tr>
      <w:tr w:rsidR="00F440A0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F440A0" w:rsidRPr="00E76C77" w:rsidRDefault="00F440A0" w:rsidP="00F75F4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F440A0" w:rsidRPr="005444C6" w:rsidRDefault="00F440A0" w:rsidP="005444C6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F440A0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F440A0" w:rsidRPr="00692E19" w:rsidRDefault="00F440A0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F440A0" w:rsidRPr="005444C6" w:rsidRDefault="00F440A0" w:rsidP="005444C6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F440A0" w:rsidRPr="005444C6" w:rsidRDefault="00F440A0" w:rsidP="005444C6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8839AB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8839AB" w:rsidRDefault="008839A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8839AB" w:rsidRPr="005444C6" w:rsidRDefault="008839AB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9F052B" w:rsidRDefault="00642798" w:rsidP="009F052B">
      <w:pPr>
        <w:pStyle w:val="Heading3"/>
        <w:numPr>
          <w:ilvl w:val="2"/>
          <w:numId w:val="1"/>
        </w:numPr>
      </w:pPr>
      <w:r>
        <w:t>Retrieve password</w:t>
      </w:r>
    </w:p>
    <w:p w:rsidR="009F052B" w:rsidRDefault="009F052B" w:rsidP="009F052B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9F052B" w:rsidRPr="009F4FDB" w:rsidTr="00FA3825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9F052B" w:rsidRPr="008D2162" w:rsidRDefault="00424489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Retrieve password</w:t>
            </w:r>
          </w:p>
        </w:tc>
      </w:tr>
      <w:tr w:rsidR="009F052B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9F052B" w:rsidRPr="004E636C" w:rsidRDefault="00424489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Guest</w:t>
            </w:r>
          </w:p>
        </w:tc>
      </w:tr>
      <w:tr w:rsidR="009F052B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9F052B" w:rsidRPr="004E636C" w:rsidRDefault="009F052B" w:rsidP="00424489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guest to </w:t>
            </w:r>
            <w:r w:rsidR="00424489">
              <w:rPr>
                <w:rFonts w:eastAsia="Times New Roman"/>
                <w:bCs w:val="0"/>
              </w:rPr>
              <w:t>retrieve their password</w:t>
            </w:r>
          </w:p>
        </w:tc>
      </w:tr>
      <w:tr w:rsidR="009F052B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9F052B" w:rsidRDefault="00424489" w:rsidP="00FA382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Retrieve user’s password</w:t>
            </w:r>
          </w:p>
        </w:tc>
      </w:tr>
      <w:tr w:rsidR="009F052B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9F052B" w:rsidRPr="009F4FDB" w:rsidRDefault="00D119B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9F052B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9F052B" w:rsidRPr="009F7E01" w:rsidRDefault="0030452D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 w:rsidRPr="0030452D">
              <w:rPr>
                <w:rFonts w:eastAsia="Times New Roman"/>
                <w:bCs w:val="0"/>
              </w:rPr>
              <w:t>User clicks on “Forgotten your password?” link</w:t>
            </w:r>
          </w:p>
        </w:tc>
      </w:tr>
      <w:tr w:rsidR="009F052B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lastRenderedPageBreak/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9F052B" w:rsidRPr="009F7E01" w:rsidRDefault="009F052B" w:rsidP="0062511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Redirect to </w:t>
            </w:r>
            <w:r w:rsidR="00625117">
              <w:rPr>
                <w:rFonts w:eastAsia="Times New Roman"/>
                <w:bCs w:val="0"/>
              </w:rPr>
              <w:t>login</w:t>
            </w:r>
            <w:r>
              <w:rPr>
                <w:rFonts w:eastAsia="Times New Roman"/>
                <w:bCs w:val="0"/>
              </w:rPr>
              <w:t xml:space="preserve"> page</w:t>
            </w:r>
          </w:p>
        </w:tc>
      </w:tr>
      <w:tr w:rsidR="009F052B" w:rsidRPr="009F4FDB" w:rsidTr="00FA3825">
        <w:trPr>
          <w:trHeight w:val="1584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9F052B" w:rsidRPr="002E541B" w:rsidRDefault="009F052B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9F052B" w:rsidRDefault="009F052B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</w:t>
            </w:r>
            <w:r w:rsidR="00384AC5">
              <w:rPr>
                <w:color w:val="000000"/>
              </w:rPr>
              <w:t>Guest</w:t>
            </w:r>
            <w:r w:rsidR="00384AC5" w:rsidRPr="00284AD9">
              <w:rPr>
                <w:color w:val="000000"/>
              </w:rPr>
              <w:t xml:space="preserve"> </w:t>
            </w:r>
            <w:r w:rsidR="006529ED">
              <w:rPr>
                <w:color w:val="000000"/>
              </w:rPr>
              <w:t>retrieve</w:t>
            </w:r>
            <w:r>
              <w:rPr>
                <w:color w:val="000000"/>
              </w:rPr>
              <w:t xml:space="preserve"> </w:t>
            </w:r>
            <w:r w:rsidR="006529ED">
              <w:rPr>
                <w:color w:val="000000"/>
              </w:rPr>
              <w:t>password</w:t>
            </w:r>
            <w:r>
              <w:rPr>
                <w:color w:val="000000"/>
              </w:rPr>
              <w:t xml:space="preserve"> successfully]</w:t>
            </w:r>
          </w:p>
          <w:p w:rsidR="009F052B" w:rsidRDefault="00384AC5" w:rsidP="00F73A15">
            <w:pPr>
              <w:pStyle w:val="ListParagraph"/>
              <w:numPr>
                <w:ilvl w:val="0"/>
                <w:numId w:val="79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Guest</w:t>
            </w:r>
            <w:r w:rsidR="009F052B" w:rsidRPr="00284AD9">
              <w:rPr>
                <w:color w:val="000000"/>
              </w:rPr>
              <w:t xml:space="preserve"> clicks on “</w:t>
            </w:r>
            <w:r w:rsidR="005377D7">
              <w:rPr>
                <w:color w:val="000000"/>
              </w:rPr>
              <w:t>Forgot</w:t>
            </w:r>
            <w:r w:rsidR="00D119BB">
              <w:rPr>
                <w:color w:val="000000"/>
              </w:rPr>
              <w:t>t</w:t>
            </w:r>
            <w:r w:rsidR="005377D7">
              <w:rPr>
                <w:color w:val="000000"/>
              </w:rPr>
              <w:t>en your</w:t>
            </w:r>
            <w:r w:rsidR="00D119BB">
              <w:rPr>
                <w:color w:val="000000"/>
              </w:rPr>
              <w:t xml:space="preserve"> password</w:t>
            </w:r>
            <w:r w:rsidR="005377D7">
              <w:rPr>
                <w:color w:val="000000"/>
              </w:rPr>
              <w:t>?</w:t>
            </w:r>
            <w:r w:rsidR="009F052B" w:rsidRPr="00284AD9">
              <w:rPr>
                <w:color w:val="000000"/>
              </w:rPr>
              <w:t>”</w:t>
            </w:r>
            <w:r w:rsidR="005377D7">
              <w:rPr>
                <w:color w:val="000000"/>
              </w:rPr>
              <w:t xml:space="preserve"> link</w:t>
            </w:r>
          </w:p>
          <w:p w:rsidR="0030452D" w:rsidRPr="0030452D" w:rsidRDefault="0030452D" w:rsidP="0030452D">
            <w:pPr>
              <w:spacing w:before="0" w:after="120" w:line="240" w:lineRule="auto"/>
              <w:ind w:left="1"/>
              <w:rPr>
                <w:color w:val="000000"/>
              </w:rPr>
            </w:pPr>
          </w:p>
          <w:p w:rsidR="00FA3825" w:rsidRPr="00FA3825" w:rsidRDefault="00384AC5" w:rsidP="00F73A15">
            <w:pPr>
              <w:pStyle w:val="ListParagraph"/>
              <w:numPr>
                <w:ilvl w:val="0"/>
                <w:numId w:val="81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Guest</w:t>
            </w:r>
            <w:r w:rsidRPr="00284AD9">
              <w:rPr>
                <w:color w:val="000000"/>
              </w:rPr>
              <w:t xml:space="preserve"> </w:t>
            </w:r>
            <w:r w:rsidR="00FA3825">
              <w:rPr>
                <w:color w:val="000000"/>
              </w:rPr>
              <w:t>input their register email</w:t>
            </w:r>
          </w:p>
          <w:p w:rsidR="00FA3825" w:rsidRPr="0030452D" w:rsidRDefault="00384AC5" w:rsidP="00F73A15">
            <w:pPr>
              <w:pStyle w:val="ListParagraph"/>
              <w:numPr>
                <w:ilvl w:val="0"/>
                <w:numId w:val="81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Guest</w:t>
            </w:r>
            <w:r w:rsidRPr="00284AD9">
              <w:rPr>
                <w:color w:val="000000"/>
              </w:rPr>
              <w:t xml:space="preserve"> </w:t>
            </w:r>
            <w:r w:rsidR="00FA3825">
              <w:rPr>
                <w:color w:val="000000"/>
              </w:rPr>
              <w:t>click “Retrieve password” button</w:t>
            </w:r>
          </w:p>
        </w:tc>
        <w:tc>
          <w:tcPr>
            <w:tcW w:w="1994" w:type="pct"/>
          </w:tcPr>
          <w:p w:rsidR="009F052B" w:rsidRPr="002E541B" w:rsidRDefault="009F052B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9F052B" w:rsidRDefault="009F052B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[System </w:t>
            </w:r>
            <w:r w:rsidR="006529ED">
              <w:rPr>
                <w:color w:val="000000"/>
              </w:rPr>
              <w:t>send email with password</w:t>
            </w:r>
            <w:r>
              <w:rPr>
                <w:color w:val="000000"/>
              </w:rPr>
              <w:t xml:space="preserve"> successfully]</w:t>
            </w:r>
          </w:p>
          <w:p w:rsidR="009F052B" w:rsidRDefault="009F052B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30452D" w:rsidRDefault="0030452D" w:rsidP="00F73A15">
            <w:pPr>
              <w:pStyle w:val="ListParagraph"/>
              <w:numPr>
                <w:ilvl w:val="0"/>
                <w:numId w:val="80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Display retrieve password page.</w:t>
            </w:r>
          </w:p>
          <w:p w:rsidR="00FA3825" w:rsidRDefault="00FA3825" w:rsidP="00FA3825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FA3825" w:rsidRDefault="00FA3825" w:rsidP="00FA3825">
            <w:pPr>
              <w:spacing w:before="0" w:after="120" w:line="240" w:lineRule="auto"/>
              <w:ind w:left="28"/>
              <w:rPr>
                <w:color w:val="000000"/>
              </w:rPr>
            </w:pPr>
          </w:p>
          <w:p w:rsidR="00FA3825" w:rsidRDefault="00384AC5" w:rsidP="00F73A15">
            <w:pPr>
              <w:pStyle w:val="ListParagraph"/>
              <w:numPr>
                <w:ilvl w:val="0"/>
                <w:numId w:val="81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Check input email.</w:t>
            </w:r>
          </w:p>
          <w:p w:rsidR="00384AC5" w:rsidRDefault="00384AC5" w:rsidP="00F73A15">
            <w:pPr>
              <w:pStyle w:val="ListParagraph"/>
              <w:numPr>
                <w:ilvl w:val="0"/>
                <w:numId w:val="81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Send email with reset password link.</w:t>
            </w:r>
          </w:p>
          <w:p w:rsidR="00625117" w:rsidRPr="00FA3825" w:rsidRDefault="00625117" w:rsidP="00F73A15">
            <w:pPr>
              <w:pStyle w:val="ListParagraph"/>
              <w:numPr>
                <w:ilvl w:val="0"/>
                <w:numId w:val="81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Redirect to login page</w:t>
            </w:r>
          </w:p>
        </w:tc>
      </w:tr>
      <w:tr w:rsidR="009F052B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9F052B" w:rsidRPr="00E76C77" w:rsidRDefault="009F052B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9F052B" w:rsidRPr="005444C6" w:rsidRDefault="009F052B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9F052B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9F052B" w:rsidRPr="00692E19" w:rsidRDefault="009F052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384AC5" w:rsidRDefault="00384AC5" w:rsidP="00384AC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[Email is not existed]</w:t>
            </w:r>
          </w:p>
          <w:p w:rsidR="00384AC5" w:rsidRDefault="00384AC5" w:rsidP="00384AC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9F052B" w:rsidRPr="00384AC5" w:rsidRDefault="00384AC5" w:rsidP="00F73A15">
            <w:pPr>
              <w:pStyle w:val="ListParagraph"/>
              <w:numPr>
                <w:ilvl w:val="0"/>
                <w:numId w:val="79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Repeat normal steps.</w:t>
            </w:r>
          </w:p>
        </w:tc>
        <w:tc>
          <w:tcPr>
            <w:tcW w:w="1994" w:type="pct"/>
          </w:tcPr>
          <w:p w:rsidR="00384AC5" w:rsidRDefault="00384AC5" w:rsidP="00384AC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[Email is not existed]</w:t>
            </w:r>
          </w:p>
          <w:p w:rsidR="009F052B" w:rsidRPr="005444C6" w:rsidRDefault="00384AC5" w:rsidP="00F73A15">
            <w:pPr>
              <w:pStyle w:val="ListParagraph"/>
              <w:numPr>
                <w:ilvl w:val="0"/>
                <w:numId w:val="82"/>
              </w:numPr>
              <w:spacing w:before="0" w:after="120" w:line="240" w:lineRule="auto"/>
              <w:ind w:left="388"/>
              <w:rPr>
                <w:color w:val="000000"/>
              </w:rPr>
            </w:pPr>
            <w:r>
              <w:rPr>
                <w:color w:val="000000"/>
              </w:rPr>
              <w:t>Notify error message for guest.</w:t>
            </w:r>
          </w:p>
        </w:tc>
      </w:tr>
      <w:tr w:rsidR="008839AB" w:rsidRPr="009F4FDB" w:rsidTr="008839AB">
        <w:trPr>
          <w:trHeight w:val="346"/>
        </w:trPr>
        <w:tc>
          <w:tcPr>
            <w:tcW w:w="965" w:type="pct"/>
            <w:shd w:val="clear" w:color="auto" w:fill="4F81BD"/>
          </w:tcPr>
          <w:p w:rsidR="008839AB" w:rsidRDefault="008839A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8839AB" w:rsidRPr="005444C6" w:rsidRDefault="008839AB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654139" w:rsidRDefault="00654139" w:rsidP="00654139">
      <w:pPr>
        <w:pStyle w:val="Heading2"/>
      </w:pPr>
      <w:r>
        <w:t>Profile Management</w:t>
      </w:r>
    </w:p>
    <w:p w:rsidR="00654139" w:rsidRDefault="00654139" w:rsidP="00654139">
      <w:pPr>
        <w:pStyle w:val="Heading3"/>
      </w:pPr>
      <w:bookmarkStart w:id="87" w:name="_Toc410786563"/>
      <w:r>
        <w:t>View profile</w:t>
      </w:r>
      <w:bookmarkEnd w:id="87"/>
    </w:p>
    <w:p w:rsidR="00654139" w:rsidRPr="002439FF" w:rsidRDefault="00654139" w:rsidP="00654139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654139" w:rsidRPr="009F4FDB" w:rsidTr="00BC59CB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654139" w:rsidRPr="008D2162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View profile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654139" w:rsidRPr="004E636C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654139" w:rsidRPr="004E636C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a customer to view their profile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654139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View customer’s profile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54139" w:rsidRPr="009F4FDB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 customer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654139" w:rsidRPr="009F7E01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 clicks on “Manage profile” button dropdown from customer’s username in the homepage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54139" w:rsidRPr="009F7E01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Customer’s profile is displayed.</w:t>
            </w:r>
          </w:p>
        </w:tc>
      </w:tr>
      <w:tr w:rsidR="00654139" w:rsidRPr="009F4FDB" w:rsidTr="00BC59CB">
        <w:trPr>
          <w:trHeight w:val="1872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Normal flow</w:t>
            </w:r>
          </w:p>
        </w:tc>
        <w:tc>
          <w:tcPr>
            <w:tcW w:w="2041" w:type="pct"/>
          </w:tcPr>
          <w:p w:rsidR="00654139" w:rsidRPr="002E541B" w:rsidRDefault="00654139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[Customer view profile successfully]</w:t>
            </w:r>
          </w:p>
          <w:p w:rsidR="00654139" w:rsidRPr="00F510C4" w:rsidRDefault="00654139" w:rsidP="00BC59CB">
            <w:pPr>
              <w:pStyle w:val="ListParagraph"/>
              <w:numPr>
                <w:ilvl w:val="0"/>
                <w:numId w:val="41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FE4291">
              <w:rPr>
                <w:rFonts w:eastAsia="Times New Roman"/>
                <w:bCs w:val="0"/>
              </w:rPr>
              <w:t>Customer clicks on “Manage profile” button dropdown from customer’s username in the homepage</w:t>
            </w:r>
          </w:p>
        </w:tc>
        <w:tc>
          <w:tcPr>
            <w:tcW w:w="1994" w:type="pct"/>
          </w:tcPr>
          <w:p w:rsidR="00654139" w:rsidRPr="002E541B" w:rsidRDefault="00654139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display customer’s profile successfully]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654139" w:rsidRPr="00FA7DEF" w:rsidRDefault="00654139" w:rsidP="00BC59CB">
            <w:pPr>
              <w:pStyle w:val="ListParagraph"/>
              <w:numPr>
                <w:ilvl w:val="0"/>
                <w:numId w:val="42"/>
              </w:numPr>
              <w:spacing w:before="0" w:after="120"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Show customer’s profile management page</w:t>
            </w:r>
            <w:r w:rsidRPr="0041164F">
              <w:rPr>
                <w:color w:val="000000"/>
              </w:rPr>
              <w:t>.</w:t>
            </w:r>
          </w:p>
        </w:tc>
      </w:tr>
      <w:tr w:rsidR="00654139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654139" w:rsidRPr="00B34F15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  <w:tc>
          <w:tcPr>
            <w:tcW w:w="1994" w:type="pct"/>
          </w:tcPr>
          <w:p w:rsidR="00654139" w:rsidRPr="00B34F15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654139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654139" w:rsidRPr="00F70496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  <w:tc>
          <w:tcPr>
            <w:tcW w:w="1994" w:type="pct"/>
          </w:tcPr>
          <w:p w:rsidR="00654139" w:rsidRPr="00F70496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8839AB" w:rsidRPr="009F4FDB" w:rsidTr="008839AB">
        <w:trPr>
          <w:trHeight w:val="346"/>
        </w:trPr>
        <w:tc>
          <w:tcPr>
            <w:tcW w:w="965" w:type="pct"/>
            <w:shd w:val="clear" w:color="auto" w:fill="4F81BD"/>
          </w:tcPr>
          <w:p w:rsidR="008839AB" w:rsidRDefault="008839AB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8839AB" w:rsidRPr="00F70496" w:rsidRDefault="00284350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Display all customer’s information</w:t>
            </w:r>
          </w:p>
        </w:tc>
      </w:tr>
    </w:tbl>
    <w:p w:rsidR="00654139" w:rsidRDefault="00654139" w:rsidP="00654139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Activities Flow</w:t>
      </w:r>
    </w:p>
    <w:p w:rsidR="00654139" w:rsidRPr="000C45B6" w:rsidRDefault="00654139" w:rsidP="00654139">
      <w:pPr>
        <w:ind w:left="0"/>
        <w:jc w:val="center"/>
      </w:pPr>
      <w:r>
        <w:object w:dxaOrig="7951" w:dyaOrig="1036">
          <v:shape id="_x0000_i1031" type="#_x0000_t75" style="width:397.5pt;height:51.75pt" o:ole="">
            <v:imagedata r:id="rId27" o:title=""/>
          </v:shape>
          <o:OLEObject Type="Embed" ProgID="Visio.Drawing.15" ShapeID="_x0000_i1031" DrawAspect="Content" ObjectID="_1485327798" r:id="rId28"/>
        </w:object>
      </w:r>
    </w:p>
    <w:p w:rsidR="00654139" w:rsidRDefault="00654139" w:rsidP="00654139">
      <w:pPr>
        <w:pStyle w:val="Heading3"/>
      </w:pPr>
      <w:bookmarkStart w:id="88" w:name="_Toc410786564"/>
      <w:r>
        <w:t>Edit profile</w:t>
      </w:r>
      <w:bookmarkEnd w:id="88"/>
    </w:p>
    <w:p w:rsidR="00654139" w:rsidRPr="002439FF" w:rsidRDefault="00654139" w:rsidP="00654139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654139" w:rsidRPr="009F4FDB" w:rsidTr="00BC59CB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654139" w:rsidRPr="008D2162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Edit profile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654139" w:rsidRPr="004E636C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654139" w:rsidRPr="004E636C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a customer to edit their profile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654139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Edit customer’s profile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54139" w:rsidRPr="009F4FDB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 customer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654139" w:rsidRPr="009F7E01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 clicks on “Edit profile” button on navigation pane of customer’s profile management page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5413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Customer’s profile is edited.</w:t>
            </w:r>
          </w:p>
          <w:p w:rsidR="00F665A7" w:rsidRPr="009F7E01" w:rsidRDefault="00F665A7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view customer’s profile page.</w:t>
            </w:r>
          </w:p>
        </w:tc>
      </w:tr>
      <w:tr w:rsidR="00654139" w:rsidRPr="009F4FDB" w:rsidTr="00BC59CB">
        <w:trPr>
          <w:trHeight w:val="681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654139" w:rsidRPr="002E541B" w:rsidRDefault="00654139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[Customer edit profile successfully]</w:t>
            </w:r>
          </w:p>
          <w:p w:rsidR="00654139" w:rsidRPr="00EB50E3" w:rsidRDefault="00654139" w:rsidP="00BC59CB">
            <w:pPr>
              <w:pStyle w:val="ListParagraph"/>
              <w:numPr>
                <w:ilvl w:val="0"/>
                <w:numId w:val="43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Customer clicks on “Edit profile” button on navigation pane of customer’s profile management page</w:t>
            </w:r>
          </w:p>
          <w:p w:rsidR="00654139" w:rsidRDefault="00654139" w:rsidP="00BC59CB">
            <w:pPr>
              <w:spacing w:before="0" w:after="120" w:line="240" w:lineRule="auto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numPr>
                <w:ilvl w:val="0"/>
                <w:numId w:val="4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Customer edit their profile (Example: change avatar, email, address or phone number etc...)</w:t>
            </w:r>
          </w:p>
          <w:p w:rsidR="00654139" w:rsidRPr="00316C0D" w:rsidRDefault="00654139" w:rsidP="00BC59CB">
            <w:pPr>
              <w:spacing w:before="0" w:after="120" w:line="240" w:lineRule="auto"/>
              <w:ind w:left="1"/>
              <w:rPr>
                <w:color w:val="000000"/>
              </w:rPr>
            </w:pPr>
          </w:p>
          <w:p w:rsidR="00654139" w:rsidRPr="00EB50E3" w:rsidRDefault="00654139" w:rsidP="00BC59CB">
            <w:pPr>
              <w:pStyle w:val="ListParagraph"/>
              <w:numPr>
                <w:ilvl w:val="0"/>
                <w:numId w:val="46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Customer save their changes.</w:t>
            </w:r>
          </w:p>
        </w:tc>
        <w:tc>
          <w:tcPr>
            <w:tcW w:w="1994" w:type="pct"/>
          </w:tcPr>
          <w:p w:rsidR="00654139" w:rsidRPr="002E541B" w:rsidRDefault="00654139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lastRenderedPageBreak/>
              <w:t>System response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update customer’s profile successfully]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numPr>
                <w:ilvl w:val="0"/>
                <w:numId w:val="45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Show edit customer’s profile page</w:t>
            </w:r>
            <w:r w:rsidRPr="0041164F">
              <w:rPr>
                <w:color w:val="000000"/>
              </w:rPr>
              <w:t>.</w:t>
            </w:r>
          </w:p>
          <w:p w:rsidR="00654139" w:rsidRDefault="00654139" w:rsidP="00BC59CB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Default="00654139" w:rsidP="00BC59CB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numPr>
                <w:ilvl w:val="0"/>
                <w:numId w:val="47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Verify new information</w:t>
            </w:r>
          </w:p>
          <w:p w:rsidR="00654139" w:rsidRDefault="00654139" w:rsidP="00BC59CB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Pr="00974128" w:rsidRDefault="00654139" w:rsidP="00BC59CB">
            <w:pPr>
              <w:pStyle w:val="ListParagraph"/>
              <w:numPr>
                <w:ilvl w:val="0"/>
                <w:numId w:val="48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Update customer’s profile</w:t>
            </w:r>
          </w:p>
        </w:tc>
      </w:tr>
      <w:tr w:rsidR="00654139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Alternative flow</w:t>
            </w:r>
          </w:p>
        </w:tc>
        <w:tc>
          <w:tcPr>
            <w:tcW w:w="2041" w:type="pct"/>
          </w:tcPr>
          <w:p w:rsidR="00F665A7" w:rsidRDefault="00F665A7" w:rsidP="00F665A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[Customer cancel edit profile process]</w:t>
            </w:r>
          </w:p>
          <w:p w:rsidR="00654139" w:rsidRPr="00F665A7" w:rsidRDefault="00F665A7" w:rsidP="00F73A15">
            <w:pPr>
              <w:pStyle w:val="ListParagraph"/>
              <w:numPr>
                <w:ilvl w:val="0"/>
                <w:numId w:val="83"/>
              </w:numPr>
              <w:spacing w:before="0" w:after="120" w:line="240" w:lineRule="auto"/>
              <w:ind w:left="361"/>
              <w:jc w:val="both"/>
              <w:rPr>
                <w:color w:val="000000"/>
              </w:rPr>
            </w:pPr>
            <w:r>
              <w:rPr>
                <w:color w:val="000000"/>
              </w:rPr>
              <w:t>Customer click “Cancel” button.</w:t>
            </w:r>
          </w:p>
        </w:tc>
        <w:tc>
          <w:tcPr>
            <w:tcW w:w="1994" w:type="pct"/>
          </w:tcPr>
          <w:p w:rsidR="00F665A7" w:rsidRDefault="00F665A7" w:rsidP="00F665A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[Customer cancel edit profile process]</w:t>
            </w:r>
          </w:p>
          <w:p w:rsidR="00F665A7" w:rsidRDefault="00F665A7" w:rsidP="00F665A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Pr="00F665A7" w:rsidRDefault="00DE19AB" w:rsidP="00F73A15">
            <w:pPr>
              <w:pStyle w:val="ListParagraph"/>
              <w:numPr>
                <w:ilvl w:val="0"/>
                <w:numId w:val="83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Redirect to view profile page</w:t>
            </w:r>
          </w:p>
        </w:tc>
      </w:tr>
      <w:tr w:rsidR="00654139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654139" w:rsidRPr="00F70496" w:rsidRDefault="00F665A7" w:rsidP="00F665A7">
            <w:pPr>
              <w:tabs>
                <w:tab w:val="left" w:pos="975"/>
              </w:tabs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ab/>
            </w:r>
          </w:p>
        </w:tc>
        <w:tc>
          <w:tcPr>
            <w:tcW w:w="1994" w:type="pct"/>
          </w:tcPr>
          <w:p w:rsidR="00654139" w:rsidRPr="00F70496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8839AB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8839AB" w:rsidRDefault="008839A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8839AB" w:rsidRPr="005444C6" w:rsidRDefault="008839AB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654139" w:rsidRDefault="00654139" w:rsidP="00654139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Activities Flow</w:t>
      </w:r>
    </w:p>
    <w:p w:rsidR="00654139" w:rsidRPr="000C45B6" w:rsidRDefault="00654139" w:rsidP="00654139">
      <w:pPr>
        <w:ind w:left="0"/>
      </w:pPr>
      <w:r>
        <w:object w:dxaOrig="9571" w:dyaOrig="7441">
          <v:shape id="_x0000_i1032" type="#_x0000_t75" style="width:478.5pt;height:372pt" o:ole="">
            <v:imagedata r:id="rId29" o:title=""/>
          </v:shape>
          <o:OLEObject Type="Embed" ProgID="Visio.Drawing.15" ShapeID="_x0000_i1032" DrawAspect="Content" ObjectID="_1485327799" r:id="rId30"/>
        </w:object>
      </w:r>
    </w:p>
    <w:p w:rsidR="00654139" w:rsidRDefault="00654139" w:rsidP="00654139">
      <w:pPr>
        <w:pStyle w:val="Heading3"/>
      </w:pPr>
      <w:bookmarkStart w:id="89" w:name="_Toc410786565"/>
      <w:r>
        <w:lastRenderedPageBreak/>
        <w:t>Change password</w:t>
      </w:r>
      <w:bookmarkEnd w:id="89"/>
    </w:p>
    <w:p w:rsidR="00654139" w:rsidRPr="002439FF" w:rsidRDefault="00654139" w:rsidP="00654139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654139" w:rsidRPr="009F4FDB" w:rsidTr="00BC59CB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654139" w:rsidRPr="008D2162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Change password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654139" w:rsidRPr="004E636C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654139" w:rsidRPr="004E636C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a customer to change their password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654139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Change customer’s password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54139" w:rsidRPr="009F4FDB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 customer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654139" w:rsidRPr="009F7E01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 clicks on “Change password” button on navigation pane of customer’s profile management page</w:t>
            </w:r>
          </w:p>
        </w:tc>
      </w:tr>
      <w:tr w:rsidR="00654139" w:rsidRPr="009F4FDB" w:rsidTr="00BC59CB">
        <w:trPr>
          <w:trHeight w:val="288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54139" w:rsidRPr="009F7E01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Customer’s password is changed.</w:t>
            </w:r>
          </w:p>
        </w:tc>
      </w:tr>
      <w:tr w:rsidR="00654139" w:rsidRPr="009F4FDB" w:rsidTr="00BC59CB">
        <w:trPr>
          <w:trHeight w:val="1872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654139" w:rsidRPr="002E541B" w:rsidRDefault="00654139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[Customer change password successfully]</w:t>
            </w:r>
          </w:p>
          <w:p w:rsidR="00654139" w:rsidRPr="00EB50E3" w:rsidRDefault="00654139" w:rsidP="00BC59CB">
            <w:pPr>
              <w:pStyle w:val="ListParagraph"/>
              <w:numPr>
                <w:ilvl w:val="0"/>
                <w:numId w:val="49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Customer clicks on “Change password” button on navigation pane of customer’s profile management page</w:t>
            </w:r>
          </w:p>
          <w:p w:rsidR="00654139" w:rsidRDefault="00654139" w:rsidP="00BC59CB">
            <w:pPr>
              <w:spacing w:before="0" w:after="120" w:line="240" w:lineRule="auto"/>
              <w:rPr>
                <w:color w:val="000000"/>
              </w:rPr>
            </w:pPr>
          </w:p>
          <w:p w:rsidR="00654139" w:rsidRPr="00EB50E3" w:rsidRDefault="00654139" w:rsidP="00BC59CB">
            <w:pPr>
              <w:pStyle w:val="ListParagraph"/>
              <w:numPr>
                <w:ilvl w:val="0"/>
                <w:numId w:val="51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Customer enter their current password, new password and confirm new password.</w:t>
            </w:r>
          </w:p>
        </w:tc>
        <w:tc>
          <w:tcPr>
            <w:tcW w:w="1994" w:type="pct"/>
          </w:tcPr>
          <w:p w:rsidR="00654139" w:rsidRPr="002E541B" w:rsidRDefault="00654139" w:rsidP="00BC59C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update customer’s password successfully]</w:t>
            </w: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654139" w:rsidRDefault="00654139" w:rsidP="00BC59CB">
            <w:pPr>
              <w:pStyle w:val="ListParagraph"/>
              <w:numPr>
                <w:ilvl w:val="0"/>
                <w:numId w:val="50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Show change customer’s password page</w:t>
            </w:r>
            <w:r w:rsidRPr="0041164F">
              <w:rPr>
                <w:color w:val="000000"/>
              </w:rPr>
              <w:t>.</w:t>
            </w:r>
          </w:p>
          <w:p w:rsidR="00654139" w:rsidRDefault="00654139" w:rsidP="00BC59CB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Default="00654139" w:rsidP="00BC59CB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Pr="00974128" w:rsidRDefault="00654139" w:rsidP="00BC59CB">
            <w:pPr>
              <w:pStyle w:val="ListParagraph"/>
              <w:numPr>
                <w:ilvl w:val="0"/>
                <w:numId w:val="52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Update customer’s password</w:t>
            </w:r>
          </w:p>
        </w:tc>
      </w:tr>
      <w:tr w:rsidR="00654139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654139" w:rsidRPr="00B34F15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  <w:tc>
          <w:tcPr>
            <w:tcW w:w="1994" w:type="pct"/>
          </w:tcPr>
          <w:p w:rsidR="00654139" w:rsidRPr="00B34F15" w:rsidRDefault="00654139" w:rsidP="00BC59CB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654139" w:rsidRPr="009F4FDB" w:rsidTr="00BC59CB">
        <w:trPr>
          <w:trHeight w:val="346"/>
        </w:trPr>
        <w:tc>
          <w:tcPr>
            <w:tcW w:w="965" w:type="pct"/>
            <w:shd w:val="clear" w:color="auto" w:fill="4F81BD"/>
          </w:tcPr>
          <w:p w:rsidR="00654139" w:rsidRPr="00692E19" w:rsidRDefault="00654139" w:rsidP="00BC59CB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[Customer entered wrong current password]</w:t>
            </w:r>
          </w:p>
          <w:p w:rsidR="00654139" w:rsidRPr="00316C0D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654139" w:rsidRPr="00EB50E3" w:rsidRDefault="00654139" w:rsidP="00BC59CB">
            <w:pPr>
              <w:pStyle w:val="ListParagraph"/>
              <w:numPr>
                <w:ilvl w:val="0"/>
                <w:numId w:val="5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Repeat steps in normal flow</w:t>
            </w:r>
          </w:p>
        </w:tc>
        <w:tc>
          <w:tcPr>
            <w:tcW w:w="1994" w:type="pct"/>
          </w:tcPr>
          <w:p w:rsidR="00654139" w:rsidRDefault="00654139" w:rsidP="00BC59CB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failed to change password]</w:t>
            </w:r>
          </w:p>
          <w:p w:rsidR="00654139" w:rsidRPr="00526643" w:rsidRDefault="00654139" w:rsidP="00BC59CB">
            <w:pPr>
              <w:pStyle w:val="ListParagraph"/>
              <w:numPr>
                <w:ilvl w:val="0"/>
                <w:numId w:val="53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Clear all forms and notify error to the customer.</w:t>
            </w:r>
          </w:p>
        </w:tc>
      </w:tr>
      <w:tr w:rsidR="008839AB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8839AB" w:rsidRDefault="008839AB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8839AB" w:rsidRPr="005444C6" w:rsidRDefault="008839AB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654139" w:rsidRDefault="00654139" w:rsidP="00654139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Activities Flow</w:t>
      </w:r>
    </w:p>
    <w:p w:rsidR="00654139" w:rsidRPr="000C45B6" w:rsidRDefault="00654139" w:rsidP="00654139">
      <w:pPr>
        <w:ind w:left="0"/>
      </w:pPr>
      <w:r>
        <w:object w:dxaOrig="9571" w:dyaOrig="7875">
          <v:shape id="_x0000_i1033" type="#_x0000_t75" style="width:478.5pt;height:393.75pt" o:ole="">
            <v:imagedata r:id="rId31" o:title=""/>
          </v:shape>
          <o:OLEObject Type="Embed" ProgID="Visio.Drawing.15" ShapeID="_x0000_i1033" DrawAspect="Content" ObjectID="_1485327800" r:id="rId32"/>
        </w:object>
      </w:r>
    </w:p>
    <w:p w:rsidR="00654139" w:rsidRDefault="00654139" w:rsidP="00654139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Detail Processing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7"/>
        <w:gridCol w:w="1074"/>
        <w:gridCol w:w="7639"/>
      </w:tblGrid>
      <w:tr w:rsidR="00654139" w:rsidTr="00BC5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tcBorders>
              <w:left w:val="single" w:sz="12" w:space="0" w:color="5B9BD5" w:themeColor="accent1"/>
              <w:bottom w:val="single" w:sz="4" w:space="0" w:color="auto"/>
              <w:right w:val="single" w:sz="12" w:space="0" w:color="5B9BD5" w:themeColor="accent1"/>
            </w:tcBorders>
          </w:tcPr>
          <w:p w:rsidR="00654139" w:rsidRDefault="00654139" w:rsidP="00BC59CB">
            <w:pPr>
              <w:spacing w:before="0" w:after="120" w:line="240" w:lineRule="auto"/>
              <w:ind w:left="0"/>
              <w:jc w:val="center"/>
            </w:pPr>
            <w:r>
              <w:t>Activity</w:t>
            </w:r>
          </w:p>
        </w:tc>
        <w:tc>
          <w:tcPr>
            <w:tcW w:w="1080" w:type="dxa"/>
            <w:tcBorders>
              <w:left w:val="single" w:sz="12" w:space="0" w:color="5B9BD5" w:themeColor="accent1"/>
              <w:bottom w:val="single" w:sz="4" w:space="0" w:color="auto"/>
              <w:right w:val="single" w:sz="12" w:space="0" w:color="5B9BD5" w:themeColor="accent1"/>
            </w:tcBorders>
          </w:tcPr>
          <w:p w:rsidR="00654139" w:rsidRDefault="00654139" w:rsidP="00BC59CB">
            <w:pPr>
              <w:spacing w:before="0" w:after="12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 Code</w:t>
            </w:r>
          </w:p>
        </w:tc>
        <w:tc>
          <w:tcPr>
            <w:tcW w:w="7735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4" w:space="0" w:color="auto"/>
              <w:right w:val="single" w:sz="12" w:space="0" w:color="5B9BD5" w:themeColor="accent1"/>
            </w:tcBorders>
          </w:tcPr>
          <w:p w:rsidR="00654139" w:rsidRDefault="00654139" w:rsidP="00BC59CB">
            <w:pPr>
              <w:spacing w:before="0" w:after="12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54139" w:rsidTr="00BC5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tcBorders>
              <w:top w:val="single" w:sz="4" w:space="0" w:color="auto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FFFFFF" w:themeFill="background1"/>
          </w:tcPr>
          <w:p w:rsidR="00654139" w:rsidRPr="002B03BB" w:rsidRDefault="00654139" w:rsidP="00BC59CB">
            <w:pPr>
              <w:spacing w:before="0" w:after="120" w:line="240" w:lineRule="auto"/>
              <w:ind w:left="0"/>
              <w:jc w:val="center"/>
              <w:rPr>
                <w:b w:val="0"/>
                <w:color w:val="auto"/>
              </w:rPr>
            </w:pPr>
            <w:r w:rsidRPr="002B03BB">
              <w:rPr>
                <w:b w:val="0"/>
                <w:color w:val="auto"/>
              </w:rPr>
              <w:t>(4)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FFFFFF" w:themeFill="background1"/>
          </w:tcPr>
          <w:p w:rsidR="00654139" w:rsidRPr="002B03BB" w:rsidRDefault="00654139" w:rsidP="00BC59CB">
            <w:pPr>
              <w:spacing w:before="0" w:after="120"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BR01</w:t>
            </w:r>
          </w:p>
        </w:tc>
        <w:tc>
          <w:tcPr>
            <w:tcW w:w="7735" w:type="dxa"/>
            <w:tcBorders>
              <w:top w:val="single" w:sz="4" w:space="0" w:color="auto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FFFFFF" w:themeFill="background1"/>
          </w:tcPr>
          <w:p w:rsidR="00654139" w:rsidRPr="00776804" w:rsidRDefault="00654139" w:rsidP="00BC59CB">
            <w:pPr>
              <w:spacing w:before="0" w:after="12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76804">
              <w:rPr>
                <w:b/>
              </w:rPr>
              <w:t>Check</w:t>
            </w:r>
            <w:r>
              <w:rPr>
                <w:b/>
              </w:rPr>
              <w:t xml:space="preserve"> change password</w:t>
            </w:r>
          </w:p>
          <w:p w:rsidR="00654139" w:rsidRPr="00A3019D" w:rsidRDefault="00654139" w:rsidP="00BC59CB">
            <w:pPr>
              <w:pStyle w:val="BulletLis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Cs/>
                <w:szCs w:val="20"/>
              </w:rPr>
            </w:pPr>
            <w:r w:rsidRPr="00A3019D">
              <w:rPr>
                <w:rFonts w:ascii="Tahoma" w:hAnsi="Tahoma" w:cs="Tahoma"/>
              </w:rPr>
              <w:t xml:space="preserve">Get old </w:t>
            </w:r>
            <w:r>
              <w:rPr>
                <w:rFonts w:ascii="Tahoma" w:hAnsi="Tahoma" w:cs="Tahoma"/>
              </w:rPr>
              <w:t>password</w:t>
            </w:r>
            <w:r w:rsidRPr="00A3019D">
              <w:rPr>
                <w:rFonts w:ascii="Tahoma" w:hAnsi="Tahoma" w:cs="Tahoma"/>
              </w:rPr>
              <w:t xml:space="preserve"> of customer and compare with new </w:t>
            </w:r>
            <w:r>
              <w:rPr>
                <w:rFonts w:ascii="Tahoma" w:hAnsi="Tahoma" w:cs="Tahoma"/>
              </w:rPr>
              <w:t>password</w:t>
            </w:r>
            <w:r w:rsidRPr="00A3019D">
              <w:rPr>
                <w:rFonts w:ascii="Tahoma" w:hAnsi="Tahoma" w:cs="Tahoma"/>
              </w:rPr>
              <w:t xml:space="preserve"> he/she have just entered</w:t>
            </w:r>
          </w:p>
          <w:p w:rsidR="00654139" w:rsidRPr="00A3019D" w:rsidRDefault="00654139" w:rsidP="00BC59CB">
            <w:pPr>
              <w:pStyle w:val="BulletLis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Cs/>
                <w:szCs w:val="20"/>
              </w:rPr>
            </w:pPr>
            <w:r w:rsidRPr="00A3019D">
              <w:rPr>
                <w:rFonts w:ascii="Tahoma" w:hAnsi="Tahoma" w:cs="Tahoma"/>
              </w:rPr>
              <w:t xml:space="preserve">IF old </w:t>
            </w:r>
            <w:r>
              <w:rPr>
                <w:rFonts w:ascii="Tahoma" w:hAnsi="Tahoma" w:cs="Tahoma"/>
              </w:rPr>
              <w:t>password</w:t>
            </w:r>
            <w:r w:rsidRPr="00A3019D">
              <w:rPr>
                <w:rFonts w:ascii="Tahoma" w:hAnsi="Tahoma" w:cs="Tahoma"/>
              </w:rPr>
              <w:t xml:space="preserve"> </w:t>
            </w:r>
            <w:r>
              <w:rPr>
                <w:rFonts w:ascii="Tahoma" w:hAnsi="Tahoma" w:cs="Tahoma"/>
              </w:rPr>
              <w:t xml:space="preserve">not </w:t>
            </w:r>
            <w:r w:rsidRPr="00A3019D">
              <w:rPr>
                <w:rFonts w:ascii="Tahoma" w:hAnsi="Tahoma" w:cs="Tahoma"/>
              </w:rPr>
              <w:t xml:space="preserve">match with new </w:t>
            </w:r>
            <w:r>
              <w:rPr>
                <w:rFonts w:ascii="Tahoma" w:hAnsi="Tahoma" w:cs="Tahoma"/>
              </w:rPr>
              <w:t>password</w:t>
            </w:r>
            <w:r w:rsidRPr="00A3019D">
              <w:rPr>
                <w:rFonts w:ascii="Tahoma" w:hAnsi="Tahoma" w:cs="Tahoma"/>
              </w:rPr>
              <w:t xml:space="preserve"> THEN</w:t>
            </w:r>
          </w:p>
          <w:p w:rsidR="00654139" w:rsidRDefault="00654139" w:rsidP="00BC59CB">
            <w:pPr>
              <w:pStyle w:val="BulletList1"/>
              <w:numPr>
                <w:ilvl w:val="1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Cs/>
                <w:szCs w:val="20"/>
              </w:rPr>
            </w:pPr>
            <w:r w:rsidRPr="00A3019D">
              <w:rPr>
                <w:rFonts w:ascii="Tahoma" w:eastAsia="Times New Roman" w:hAnsi="Tahoma" w:cs="Tahoma"/>
                <w:bCs/>
                <w:szCs w:val="20"/>
              </w:rPr>
              <w:t>DISPLAY ‘</w:t>
            </w:r>
            <w:r>
              <w:rPr>
                <w:rFonts w:ascii="Tahoma" w:eastAsia="Times New Roman" w:hAnsi="Tahoma" w:cs="Tahoma"/>
                <w:bCs/>
                <w:szCs w:val="20"/>
              </w:rPr>
              <w:t>Wrong password</w:t>
            </w:r>
            <w:r w:rsidRPr="00A3019D">
              <w:rPr>
                <w:rFonts w:ascii="Tahoma" w:eastAsia="Times New Roman" w:hAnsi="Tahoma" w:cs="Tahoma"/>
                <w:bCs/>
                <w:szCs w:val="20"/>
              </w:rPr>
              <w:t>! Please enter again’</w:t>
            </w:r>
          </w:p>
          <w:p w:rsidR="00654139" w:rsidRPr="00303961" w:rsidRDefault="00654139" w:rsidP="00F73A15">
            <w:pPr>
              <w:pStyle w:val="ListParagraph"/>
              <w:numPr>
                <w:ilvl w:val="0"/>
                <w:numId w:val="63"/>
              </w:numPr>
              <w:spacing w:before="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F71">
              <w:rPr>
                <w:rFonts w:eastAsia="Times New Roman" w:cs="Tahoma"/>
              </w:rPr>
              <w:t>Show change PIN screen again.</w:t>
            </w:r>
          </w:p>
          <w:p w:rsidR="00654139" w:rsidRDefault="00654139" w:rsidP="00BC59CB">
            <w:pPr>
              <w:spacing w:before="0" w:after="120" w:line="240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ELSE IF confirm password not match with new password THEN</w:t>
            </w:r>
          </w:p>
          <w:p w:rsidR="00654139" w:rsidRDefault="00654139" w:rsidP="00BC59CB">
            <w:pPr>
              <w:pStyle w:val="BulletList1"/>
              <w:numPr>
                <w:ilvl w:val="1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Cs/>
                <w:szCs w:val="20"/>
              </w:rPr>
            </w:pPr>
            <w:r w:rsidRPr="00A3019D">
              <w:rPr>
                <w:rFonts w:ascii="Tahoma" w:eastAsia="Times New Roman" w:hAnsi="Tahoma" w:cs="Tahoma"/>
                <w:bCs/>
                <w:szCs w:val="20"/>
              </w:rPr>
              <w:lastRenderedPageBreak/>
              <w:t>DISPLAY ‘</w:t>
            </w:r>
            <w:r>
              <w:rPr>
                <w:rFonts w:ascii="Tahoma" w:eastAsia="Times New Roman" w:hAnsi="Tahoma" w:cs="Tahoma"/>
                <w:bCs/>
                <w:szCs w:val="20"/>
              </w:rPr>
              <w:t>Confirm password does not match new password</w:t>
            </w:r>
            <w:r w:rsidRPr="00A3019D">
              <w:rPr>
                <w:rFonts w:ascii="Tahoma" w:eastAsia="Times New Roman" w:hAnsi="Tahoma" w:cs="Tahoma"/>
                <w:bCs/>
                <w:szCs w:val="20"/>
              </w:rPr>
              <w:t>! Please enter again’</w:t>
            </w:r>
          </w:p>
          <w:p w:rsidR="00654139" w:rsidRPr="002B03BB" w:rsidRDefault="00654139" w:rsidP="00F73A15">
            <w:pPr>
              <w:pStyle w:val="ListParagraph"/>
              <w:numPr>
                <w:ilvl w:val="0"/>
                <w:numId w:val="63"/>
              </w:numPr>
              <w:spacing w:before="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F71">
              <w:rPr>
                <w:rFonts w:eastAsia="Times New Roman" w:cs="Tahoma"/>
              </w:rPr>
              <w:t>Show change PIN screen again.</w:t>
            </w:r>
          </w:p>
        </w:tc>
      </w:tr>
    </w:tbl>
    <w:p w:rsidR="00C40B3D" w:rsidRDefault="00CF39D2">
      <w:pPr>
        <w:pStyle w:val="Heading2"/>
      </w:pPr>
      <w:bookmarkStart w:id="90" w:name="_Toc410786558"/>
      <w:r>
        <w:lastRenderedPageBreak/>
        <w:t>Tour</w:t>
      </w:r>
      <w:r w:rsidR="002017B6">
        <w:rPr>
          <w:rFonts w:hint="eastAsia"/>
        </w:rPr>
        <w:t xml:space="preserve"> M</w:t>
      </w:r>
      <w:r w:rsidR="00C40B3D">
        <w:rPr>
          <w:rFonts w:hint="eastAsia"/>
        </w:rPr>
        <w:t>anagement</w:t>
      </w:r>
      <w:bookmarkEnd w:id="90"/>
    </w:p>
    <w:p w:rsidR="00CF39D2" w:rsidRDefault="00CF39D2" w:rsidP="00CF39D2">
      <w:pPr>
        <w:pStyle w:val="Heading3"/>
      </w:pPr>
      <w:bookmarkStart w:id="91" w:name="_Toc410786559"/>
      <w:r>
        <w:t>Create</w:t>
      </w:r>
      <w:r w:rsidR="00EB0FA4">
        <w:t xml:space="preserve"> </w:t>
      </w:r>
      <w:r>
        <w:t>tour</w:t>
      </w:r>
      <w:bookmarkEnd w:id="91"/>
    </w:p>
    <w:p w:rsidR="00B77DD7" w:rsidRPr="002439FF" w:rsidRDefault="00555B99" w:rsidP="00B34A05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="00B77DD7" w:rsidRPr="002439FF">
        <w:rPr>
          <w:rStyle w:val="IntenseReference"/>
          <w:b/>
        </w:rPr>
        <w:t xml:space="preserve">ase </w:t>
      </w:r>
      <w:r w:rsidR="0044362D">
        <w:rPr>
          <w:rStyle w:val="IntenseReference"/>
          <w:b/>
        </w:rPr>
        <w:t>S</w:t>
      </w:r>
      <w:r w:rsidR="00B77DD7"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6150AF" w:rsidRPr="009F4FDB" w:rsidTr="00751597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6150AF" w:rsidRPr="00692E19" w:rsidRDefault="006150AF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6150AF" w:rsidRPr="008D2162" w:rsidRDefault="00DC55A8" w:rsidP="008F2932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Create</w:t>
            </w:r>
            <w:r w:rsidR="00EB0FA4">
              <w:rPr>
                <w:rFonts w:eastAsia="Times New Roman"/>
                <w:bCs w:val="0"/>
              </w:rPr>
              <w:t xml:space="preserve"> </w:t>
            </w:r>
            <w:r>
              <w:rPr>
                <w:rFonts w:eastAsia="Times New Roman"/>
                <w:bCs w:val="0"/>
              </w:rPr>
              <w:t>tour</w:t>
            </w:r>
          </w:p>
        </w:tc>
      </w:tr>
      <w:tr w:rsidR="006150AF" w:rsidRPr="009F4FDB" w:rsidTr="00751597">
        <w:trPr>
          <w:trHeight w:val="288"/>
        </w:trPr>
        <w:tc>
          <w:tcPr>
            <w:tcW w:w="965" w:type="pct"/>
            <w:shd w:val="clear" w:color="auto" w:fill="4F81BD"/>
          </w:tcPr>
          <w:p w:rsidR="006150AF" w:rsidRPr="00692E19" w:rsidRDefault="00DC55A8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6150AF" w:rsidRPr="004E636C" w:rsidRDefault="00DC55A8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</w:t>
            </w:r>
          </w:p>
        </w:tc>
      </w:tr>
      <w:tr w:rsidR="006150AF" w:rsidRPr="009F4FDB" w:rsidTr="00751597">
        <w:trPr>
          <w:trHeight w:val="288"/>
        </w:trPr>
        <w:tc>
          <w:tcPr>
            <w:tcW w:w="965" w:type="pct"/>
            <w:shd w:val="clear" w:color="auto" w:fill="4F81BD"/>
          </w:tcPr>
          <w:p w:rsidR="006150AF" w:rsidRPr="00692E19" w:rsidRDefault="00DC55A8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6150AF" w:rsidRPr="004E636C" w:rsidRDefault="00DC55A8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an agent to create a new tour and post it to the website.</w:t>
            </w:r>
          </w:p>
        </w:tc>
      </w:tr>
      <w:tr w:rsidR="006150AF" w:rsidRPr="009F4FDB" w:rsidTr="00751597">
        <w:trPr>
          <w:trHeight w:val="288"/>
        </w:trPr>
        <w:tc>
          <w:tcPr>
            <w:tcW w:w="965" w:type="pct"/>
            <w:shd w:val="clear" w:color="auto" w:fill="4F81BD"/>
          </w:tcPr>
          <w:p w:rsidR="006150AF" w:rsidRPr="00692E19" w:rsidRDefault="006150AF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6150AF" w:rsidRDefault="00DC55A8" w:rsidP="00751597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Create a tour</w:t>
            </w:r>
          </w:p>
        </w:tc>
      </w:tr>
      <w:tr w:rsidR="006150AF" w:rsidRPr="009F4FDB" w:rsidTr="00751597">
        <w:trPr>
          <w:trHeight w:val="288"/>
        </w:trPr>
        <w:tc>
          <w:tcPr>
            <w:tcW w:w="965" w:type="pct"/>
            <w:shd w:val="clear" w:color="auto" w:fill="4F81BD"/>
          </w:tcPr>
          <w:p w:rsidR="006150AF" w:rsidRPr="00692E19" w:rsidRDefault="00ED3678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150AF" w:rsidRDefault="000D774F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</w:t>
            </w:r>
            <w:r w:rsidR="00501C01">
              <w:rPr>
                <w:rFonts w:eastAsia="Times New Roman"/>
                <w:bCs w:val="0"/>
              </w:rPr>
              <w:t xml:space="preserve"> in</w:t>
            </w:r>
            <w:r w:rsidR="00832BA1">
              <w:rPr>
                <w:rFonts w:eastAsia="Times New Roman"/>
                <w:bCs w:val="0"/>
              </w:rPr>
              <w:t xml:space="preserve"> to the system as an agent</w:t>
            </w:r>
          </w:p>
          <w:p w:rsidR="00157514" w:rsidRPr="009F4FDB" w:rsidRDefault="00157514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Tour’s Management page is displayed successfully</w:t>
            </w:r>
          </w:p>
        </w:tc>
      </w:tr>
      <w:tr w:rsidR="006150AF" w:rsidRPr="009F4FDB" w:rsidTr="00751597">
        <w:trPr>
          <w:trHeight w:val="288"/>
        </w:trPr>
        <w:tc>
          <w:tcPr>
            <w:tcW w:w="965" w:type="pct"/>
            <w:shd w:val="clear" w:color="auto" w:fill="4F81BD"/>
          </w:tcPr>
          <w:p w:rsidR="006150AF" w:rsidRPr="00692E19" w:rsidRDefault="00ED3678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6150AF" w:rsidRPr="009F7E01" w:rsidRDefault="009F7E01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 clicks on “Create new tour” button on the Tour’s Management page.</w:t>
            </w:r>
          </w:p>
        </w:tc>
      </w:tr>
      <w:tr w:rsidR="006150AF" w:rsidRPr="009F4FDB" w:rsidTr="002A1DB2">
        <w:trPr>
          <w:trHeight w:val="546"/>
        </w:trPr>
        <w:tc>
          <w:tcPr>
            <w:tcW w:w="965" w:type="pct"/>
            <w:shd w:val="clear" w:color="auto" w:fill="4F81BD"/>
          </w:tcPr>
          <w:p w:rsidR="006150AF" w:rsidRPr="00692E19" w:rsidRDefault="006150AF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6150AF" w:rsidRDefault="009F7E01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 tour is created.</w:t>
            </w:r>
          </w:p>
          <w:p w:rsidR="009F7E01" w:rsidRDefault="009F7E01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This tour has been posted to </w:t>
            </w:r>
            <w:r w:rsidR="00751597">
              <w:rPr>
                <w:rFonts w:eastAsia="Times New Roman"/>
                <w:bCs w:val="0"/>
              </w:rPr>
              <w:t>the website</w:t>
            </w:r>
            <w:r>
              <w:rPr>
                <w:rFonts w:eastAsia="Times New Roman"/>
                <w:bCs w:val="0"/>
              </w:rPr>
              <w:t xml:space="preserve"> where customer can view.</w:t>
            </w:r>
          </w:p>
          <w:p w:rsidR="00885650" w:rsidRPr="009F7E01" w:rsidRDefault="00885650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new tour’s detail page</w:t>
            </w:r>
          </w:p>
        </w:tc>
      </w:tr>
      <w:tr w:rsidR="009407DE" w:rsidRPr="009F4FDB" w:rsidTr="002A1DB2">
        <w:trPr>
          <w:trHeight w:val="2058"/>
        </w:trPr>
        <w:tc>
          <w:tcPr>
            <w:tcW w:w="965" w:type="pct"/>
            <w:shd w:val="clear" w:color="auto" w:fill="4F81BD"/>
          </w:tcPr>
          <w:p w:rsidR="009407DE" w:rsidRPr="00692E19" w:rsidRDefault="009407DE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9407DE" w:rsidRPr="009251E4" w:rsidRDefault="009407DE" w:rsidP="009251E4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9251E4">
              <w:rPr>
                <w:b/>
                <w:color w:val="00B0F0"/>
                <w:u w:val="single"/>
              </w:rPr>
              <w:t>Actor request</w:t>
            </w:r>
          </w:p>
          <w:p w:rsidR="00F72E8A" w:rsidRDefault="009F7E01" w:rsidP="0075159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[Agent </w:t>
            </w:r>
            <w:r w:rsidR="000C7CA6">
              <w:rPr>
                <w:color w:val="000000"/>
              </w:rPr>
              <w:t>create</w:t>
            </w:r>
            <w:r>
              <w:rPr>
                <w:color w:val="000000"/>
              </w:rPr>
              <w:t xml:space="preserve"> tour successfully]</w:t>
            </w:r>
          </w:p>
          <w:p w:rsidR="00A32C42" w:rsidRDefault="00A32C42" w:rsidP="00751597">
            <w:pPr>
              <w:pStyle w:val="ListParagraph"/>
              <w:numPr>
                <w:ilvl w:val="0"/>
                <w:numId w:val="28"/>
              </w:numPr>
              <w:spacing w:before="0" w:after="120" w:line="240" w:lineRule="auto"/>
              <w:ind w:left="336"/>
              <w:rPr>
                <w:color w:val="000000"/>
              </w:rPr>
            </w:pPr>
            <w:r>
              <w:rPr>
                <w:color w:val="000000"/>
              </w:rPr>
              <w:t>Agent click to “Create new tour” button on the Tour’s Management page.</w:t>
            </w:r>
          </w:p>
          <w:p w:rsidR="00A54B7A" w:rsidRDefault="00A54B7A" w:rsidP="00751597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A32C42" w:rsidRPr="00B6315C" w:rsidRDefault="00DA5A33" w:rsidP="00A64E01">
            <w:pPr>
              <w:pStyle w:val="ListParagraph"/>
              <w:numPr>
                <w:ilvl w:val="0"/>
                <w:numId w:val="31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B6315C">
              <w:rPr>
                <w:color w:val="000000"/>
              </w:rPr>
              <w:t xml:space="preserve">Agent fill </w:t>
            </w:r>
            <w:r w:rsidR="00BA3E4A">
              <w:rPr>
                <w:color w:val="000000"/>
              </w:rPr>
              <w:t>out</w:t>
            </w:r>
            <w:r w:rsidR="00832BA1" w:rsidRPr="00B6315C">
              <w:rPr>
                <w:color w:val="000000"/>
              </w:rPr>
              <w:t xml:space="preserve"> </w:t>
            </w:r>
            <w:r w:rsidR="00BA3E4A">
              <w:rPr>
                <w:color w:val="000000"/>
              </w:rPr>
              <w:t>the form</w:t>
            </w:r>
            <w:r w:rsidR="00832BA1" w:rsidRPr="00B6315C">
              <w:rPr>
                <w:color w:val="000000"/>
              </w:rPr>
              <w:t>.</w:t>
            </w:r>
          </w:p>
          <w:p w:rsidR="00A54B7A" w:rsidRPr="00A54B7A" w:rsidRDefault="00A54B7A" w:rsidP="00751597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832BA1" w:rsidRPr="00B6315C" w:rsidRDefault="00832BA1" w:rsidP="00A64E01">
            <w:pPr>
              <w:pStyle w:val="ListParagraph"/>
              <w:numPr>
                <w:ilvl w:val="0"/>
                <w:numId w:val="32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B6315C">
              <w:rPr>
                <w:color w:val="000000"/>
              </w:rPr>
              <w:t>Agent confirm</w:t>
            </w:r>
          </w:p>
        </w:tc>
        <w:tc>
          <w:tcPr>
            <w:tcW w:w="1994" w:type="pct"/>
          </w:tcPr>
          <w:p w:rsidR="009407DE" w:rsidRPr="009251E4" w:rsidRDefault="009407DE" w:rsidP="009251E4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9251E4">
              <w:rPr>
                <w:b/>
                <w:color w:val="00B0F0"/>
                <w:u w:val="single"/>
              </w:rPr>
              <w:t>System response</w:t>
            </w:r>
          </w:p>
          <w:p w:rsidR="00F72E8A" w:rsidRDefault="00832BA1" w:rsidP="00751597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[System receive new tour’s information and create tour successfully]</w:t>
            </w:r>
          </w:p>
          <w:p w:rsidR="00A54B7A" w:rsidRDefault="00A54B7A" w:rsidP="00751597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A54B7A" w:rsidRDefault="00A54B7A" w:rsidP="00751597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A54B7A" w:rsidRPr="0041164F" w:rsidRDefault="00A54B7A" w:rsidP="00A64E01">
            <w:pPr>
              <w:pStyle w:val="ListParagraph"/>
              <w:numPr>
                <w:ilvl w:val="0"/>
                <w:numId w:val="30"/>
              </w:numPr>
              <w:spacing w:before="0" w:after="120" w:line="240" w:lineRule="auto"/>
              <w:ind w:left="298" w:hanging="298"/>
              <w:jc w:val="both"/>
              <w:rPr>
                <w:color w:val="000000"/>
              </w:rPr>
            </w:pPr>
            <w:r w:rsidRPr="0041164F">
              <w:rPr>
                <w:color w:val="000000"/>
              </w:rPr>
              <w:t>Show create new tour form.</w:t>
            </w:r>
          </w:p>
          <w:p w:rsidR="00E5546D" w:rsidRPr="00A54B7A" w:rsidRDefault="00E5546D" w:rsidP="00751597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32BA1" w:rsidRPr="0096487F" w:rsidRDefault="00832BA1" w:rsidP="00A64E01">
            <w:pPr>
              <w:pStyle w:val="ListParagraph"/>
              <w:numPr>
                <w:ilvl w:val="0"/>
                <w:numId w:val="31"/>
              </w:numPr>
              <w:spacing w:before="0" w:after="120" w:line="240" w:lineRule="auto"/>
              <w:ind w:left="298" w:hanging="270"/>
              <w:jc w:val="both"/>
              <w:rPr>
                <w:color w:val="000000"/>
              </w:rPr>
            </w:pPr>
            <w:r w:rsidRPr="0096487F">
              <w:rPr>
                <w:color w:val="000000"/>
              </w:rPr>
              <w:t>Verify new tour</w:t>
            </w:r>
            <w:r w:rsidR="00A54B7A" w:rsidRPr="0096487F">
              <w:rPr>
                <w:color w:val="000000"/>
              </w:rPr>
              <w:t>’s information</w:t>
            </w:r>
          </w:p>
          <w:p w:rsidR="00A54B7A" w:rsidRPr="00563FA2" w:rsidRDefault="00A54B7A" w:rsidP="00563FA2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A54B7A" w:rsidRDefault="00A54B7A" w:rsidP="00A64E01">
            <w:pPr>
              <w:pStyle w:val="ListParagraph"/>
              <w:numPr>
                <w:ilvl w:val="0"/>
                <w:numId w:val="32"/>
              </w:numPr>
              <w:spacing w:before="0" w:after="120" w:line="240" w:lineRule="auto"/>
              <w:ind w:left="298" w:hanging="270"/>
              <w:jc w:val="both"/>
              <w:rPr>
                <w:color w:val="000000"/>
              </w:rPr>
            </w:pPr>
            <w:r w:rsidRPr="00B6315C">
              <w:rPr>
                <w:color w:val="000000"/>
              </w:rPr>
              <w:t>Add new tour’s information to database and post it to the website.</w:t>
            </w:r>
          </w:p>
          <w:p w:rsidR="00A14B5E" w:rsidRPr="00B6315C" w:rsidRDefault="00A14B5E" w:rsidP="00A64E01">
            <w:pPr>
              <w:pStyle w:val="ListParagraph"/>
              <w:numPr>
                <w:ilvl w:val="0"/>
                <w:numId w:val="32"/>
              </w:numPr>
              <w:spacing w:before="0" w:after="120" w:line="240" w:lineRule="auto"/>
              <w:ind w:left="298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>Redirect to new tour’s detail page.</w:t>
            </w:r>
          </w:p>
        </w:tc>
      </w:tr>
      <w:tr w:rsidR="009407DE" w:rsidRPr="009F4FDB" w:rsidTr="002A1DB2">
        <w:trPr>
          <w:trHeight w:val="346"/>
        </w:trPr>
        <w:tc>
          <w:tcPr>
            <w:tcW w:w="965" w:type="pct"/>
            <w:shd w:val="clear" w:color="auto" w:fill="4F81BD"/>
          </w:tcPr>
          <w:p w:rsidR="009407DE" w:rsidRPr="00692E19" w:rsidRDefault="009407DE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CE7176" w:rsidRDefault="00A14B5E" w:rsidP="00B34F1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[Agent click “Cancel” button]</w:t>
            </w:r>
          </w:p>
          <w:p w:rsidR="00A14B5E" w:rsidRPr="00A14B5E" w:rsidRDefault="00A14B5E" w:rsidP="00F73A15">
            <w:pPr>
              <w:pStyle w:val="ListParagraph"/>
              <w:numPr>
                <w:ilvl w:val="0"/>
                <w:numId w:val="89"/>
              </w:numPr>
              <w:spacing w:before="0" w:after="120" w:line="240" w:lineRule="auto"/>
              <w:ind w:left="361"/>
              <w:jc w:val="both"/>
              <w:rPr>
                <w:color w:val="000000"/>
              </w:rPr>
            </w:pPr>
            <w:r>
              <w:rPr>
                <w:color w:val="000000"/>
              </w:rPr>
              <w:t>Agent click “Cancel”</w:t>
            </w:r>
          </w:p>
        </w:tc>
        <w:tc>
          <w:tcPr>
            <w:tcW w:w="1994" w:type="pct"/>
          </w:tcPr>
          <w:p w:rsidR="00751597" w:rsidRDefault="00A14B5E" w:rsidP="00B34F1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[System cancel process]</w:t>
            </w:r>
          </w:p>
          <w:p w:rsidR="00A14B5E" w:rsidRDefault="00A14B5E" w:rsidP="00B34F1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A14B5E" w:rsidRDefault="00A14B5E" w:rsidP="00F73A15">
            <w:pPr>
              <w:pStyle w:val="ListParagraph"/>
              <w:numPr>
                <w:ilvl w:val="0"/>
                <w:numId w:val="89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Cancel all process</w:t>
            </w:r>
          </w:p>
          <w:p w:rsidR="00A14B5E" w:rsidRPr="00A14B5E" w:rsidRDefault="00A14B5E" w:rsidP="00F73A15">
            <w:pPr>
              <w:pStyle w:val="ListParagraph"/>
              <w:numPr>
                <w:ilvl w:val="0"/>
                <w:numId w:val="89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Redirect to Tour’s Management page.</w:t>
            </w:r>
          </w:p>
        </w:tc>
      </w:tr>
      <w:tr w:rsidR="009407DE" w:rsidRPr="009F4FDB" w:rsidTr="00104ADC">
        <w:trPr>
          <w:trHeight w:val="1152"/>
        </w:trPr>
        <w:tc>
          <w:tcPr>
            <w:tcW w:w="965" w:type="pct"/>
            <w:shd w:val="clear" w:color="auto" w:fill="4F81BD"/>
          </w:tcPr>
          <w:p w:rsidR="009407DE" w:rsidRPr="00692E19" w:rsidRDefault="009407DE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Exception flow</w:t>
            </w:r>
          </w:p>
        </w:tc>
        <w:tc>
          <w:tcPr>
            <w:tcW w:w="2041" w:type="pct"/>
          </w:tcPr>
          <w:p w:rsidR="00EF3FF8" w:rsidRDefault="00EF3FF8" w:rsidP="00EF3FF8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[This tour is existed]</w:t>
            </w:r>
          </w:p>
          <w:p w:rsidR="00EF3FF8" w:rsidRDefault="00EF3FF8" w:rsidP="00EF3FF8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104ADC" w:rsidRPr="00104ADC" w:rsidRDefault="00104ADC" w:rsidP="00790DD9">
            <w:pPr>
              <w:pStyle w:val="ListParagraph"/>
              <w:numPr>
                <w:ilvl w:val="0"/>
                <w:numId w:val="28"/>
              </w:numPr>
              <w:spacing w:before="0" w:after="120" w:line="240" w:lineRule="auto"/>
              <w:ind w:left="361"/>
              <w:jc w:val="both"/>
              <w:rPr>
                <w:color w:val="000000"/>
              </w:rPr>
            </w:pPr>
            <w:r>
              <w:rPr>
                <w:color w:val="000000"/>
              </w:rPr>
              <w:t>Refill tour’s information</w:t>
            </w:r>
          </w:p>
        </w:tc>
        <w:tc>
          <w:tcPr>
            <w:tcW w:w="1994" w:type="pct"/>
          </w:tcPr>
          <w:p w:rsidR="00EF3FF8" w:rsidRDefault="00EF3FF8" w:rsidP="00EF3FF8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[This tour is existed]</w:t>
            </w:r>
          </w:p>
          <w:p w:rsidR="00104ADC" w:rsidRPr="00104ADC" w:rsidRDefault="00EF3FF8" w:rsidP="00A64E01">
            <w:pPr>
              <w:pStyle w:val="ListParagraph"/>
              <w:numPr>
                <w:ilvl w:val="0"/>
                <w:numId w:val="29"/>
              </w:numPr>
              <w:spacing w:before="0" w:after="120" w:line="240" w:lineRule="auto"/>
              <w:ind w:left="388" w:hanging="388"/>
              <w:jc w:val="both"/>
              <w:rPr>
                <w:color w:val="000000"/>
              </w:rPr>
            </w:pPr>
            <w:r>
              <w:rPr>
                <w:color w:val="000000"/>
              </w:rPr>
              <w:t>Show error message to the agent.</w:t>
            </w:r>
          </w:p>
        </w:tc>
      </w:tr>
      <w:tr w:rsidR="00344893" w:rsidRPr="009F4FDB" w:rsidTr="00344893">
        <w:trPr>
          <w:trHeight w:val="456"/>
        </w:trPr>
        <w:tc>
          <w:tcPr>
            <w:tcW w:w="965" w:type="pct"/>
            <w:shd w:val="clear" w:color="auto" w:fill="4F81BD"/>
          </w:tcPr>
          <w:p w:rsidR="00344893" w:rsidRDefault="00344893" w:rsidP="00751597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344893" w:rsidRDefault="00344893" w:rsidP="00661BF7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New tour has status is </w:t>
            </w:r>
            <w:r w:rsidR="00661BF7">
              <w:rPr>
                <w:color w:val="000000"/>
              </w:rPr>
              <w:t>“A</w:t>
            </w:r>
            <w:r>
              <w:rPr>
                <w:color w:val="000000"/>
              </w:rPr>
              <w:t>ctive</w:t>
            </w:r>
            <w:r w:rsidR="00661BF7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and post it to the home page where user can view.</w:t>
            </w:r>
          </w:p>
        </w:tc>
      </w:tr>
    </w:tbl>
    <w:p w:rsidR="002C5CBD" w:rsidRDefault="002C5CBD" w:rsidP="002C5CBD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Activities Flow</w:t>
      </w:r>
    </w:p>
    <w:p w:rsidR="000C45B6" w:rsidRPr="000C45B6" w:rsidRDefault="00857BF4" w:rsidP="000C45B6">
      <w:pPr>
        <w:ind w:left="0"/>
      </w:pPr>
      <w:r>
        <w:object w:dxaOrig="10111" w:dyaOrig="10575">
          <v:shape id="_x0000_i1034" type="#_x0000_t75" style="width:486pt;height:508.5pt" o:ole="">
            <v:imagedata r:id="rId33" o:title=""/>
          </v:shape>
          <o:OLEObject Type="Embed" ProgID="Visio.Drawing.15" ShapeID="_x0000_i1034" DrawAspect="Content" ObjectID="_1485327801" r:id="rId34"/>
        </w:object>
      </w:r>
    </w:p>
    <w:p w:rsidR="00B34A05" w:rsidRDefault="00B34A05" w:rsidP="00B34A05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Sequence Diagram</w:t>
      </w:r>
    </w:p>
    <w:p w:rsidR="00B34A05" w:rsidRPr="002C5CBD" w:rsidRDefault="00B34A05" w:rsidP="005C59F7">
      <w:pPr>
        <w:ind w:left="0"/>
      </w:pPr>
    </w:p>
    <w:p w:rsidR="005C59F7" w:rsidRDefault="005C59F7" w:rsidP="005C59F7">
      <w:pPr>
        <w:pStyle w:val="Heading3"/>
      </w:pPr>
      <w:bookmarkStart w:id="92" w:name="_Toc410786560"/>
      <w:r>
        <w:t>Update tour</w:t>
      </w:r>
      <w:bookmarkEnd w:id="92"/>
    </w:p>
    <w:p w:rsidR="005C59F7" w:rsidRPr="002439FF" w:rsidRDefault="005C59F7" w:rsidP="005C59F7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5C59F7" w:rsidRPr="009F4FDB" w:rsidTr="002E551F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5C59F7" w:rsidRPr="008D2162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Update tour</w:t>
            </w:r>
          </w:p>
        </w:tc>
      </w:tr>
      <w:tr w:rsidR="005C59F7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5C59F7" w:rsidRPr="004E636C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</w:t>
            </w:r>
          </w:p>
        </w:tc>
      </w:tr>
      <w:tr w:rsidR="005C59F7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5C59F7" w:rsidRPr="004E636C" w:rsidRDefault="005C59F7" w:rsidP="005C59F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an agent to update a tour’s information</w:t>
            </w:r>
          </w:p>
        </w:tc>
      </w:tr>
      <w:tr w:rsidR="005C59F7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5C59F7" w:rsidRDefault="005C59F7" w:rsidP="002E551F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Update a tour</w:t>
            </w:r>
          </w:p>
        </w:tc>
      </w:tr>
      <w:tr w:rsidR="005C59F7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5C59F7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an agent</w:t>
            </w:r>
          </w:p>
          <w:p w:rsidR="00157514" w:rsidRPr="009F4FDB" w:rsidRDefault="00157514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Tour’s Management page is displayed successfully</w:t>
            </w:r>
          </w:p>
        </w:tc>
      </w:tr>
      <w:tr w:rsidR="005C59F7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5C59F7" w:rsidRPr="009F7E01" w:rsidRDefault="005C59F7" w:rsidP="00BB4E01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 clicks on “</w:t>
            </w:r>
            <w:r w:rsidR="00BB4E01">
              <w:rPr>
                <w:rFonts w:eastAsia="Times New Roman"/>
                <w:bCs w:val="0"/>
              </w:rPr>
              <w:t>Update</w:t>
            </w:r>
            <w:r>
              <w:rPr>
                <w:rFonts w:eastAsia="Times New Roman"/>
                <w:bCs w:val="0"/>
              </w:rPr>
              <w:t xml:space="preserve"> tour” button</w:t>
            </w:r>
            <w:r w:rsidR="00BB4E01">
              <w:rPr>
                <w:rFonts w:eastAsia="Times New Roman"/>
                <w:bCs w:val="0"/>
              </w:rPr>
              <w:t xml:space="preserve"> in-line of updating tour</w:t>
            </w:r>
            <w:r>
              <w:rPr>
                <w:rFonts w:eastAsia="Times New Roman"/>
                <w:bCs w:val="0"/>
              </w:rPr>
              <w:t xml:space="preserve"> on the Tour’s Management page.</w:t>
            </w:r>
          </w:p>
        </w:tc>
      </w:tr>
      <w:tr w:rsidR="005C59F7" w:rsidRPr="009F4FDB" w:rsidTr="00BB4E01">
        <w:trPr>
          <w:trHeight w:val="28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5C59F7" w:rsidRDefault="005C59F7" w:rsidP="00BB4E01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 tour</w:t>
            </w:r>
            <w:r w:rsidR="00BB4E01">
              <w:rPr>
                <w:rFonts w:eastAsia="Times New Roman"/>
                <w:bCs w:val="0"/>
              </w:rPr>
              <w:t>’s information</w:t>
            </w:r>
            <w:r>
              <w:rPr>
                <w:rFonts w:eastAsia="Times New Roman"/>
                <w:bCs w:val="0"/>
              </w:rPr>
              <w:t xml:space="preserve"> is </w:t>
            </w:r>
            <w:r w:rsidR="00BB4E01">
              <w:rPr>
                <w:rFonts w:eastAsia="Times New Roman"/>
                <w:bCs w:val="0"/>
              </w:rPr>
              <w:t>updated</w:t>
            </w:r>
            <w:r>
              <w:rPr>
                <w:rFonts w:eastAsia="Times New Roman"/>
                <w:bCs w:val="0"/>
              </w:rPr>
              <w:t>.</w:t>
            </w:r>
          </w:p>
          <w:p w:rsidR="00157514" w:rsidRPr="009F7E01" w:rsidRDefault="00157514" w:rsidP="00BB4E01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updated tour’s detail page.</w:t>
            </w:r>
          </w:p>
        </w:tc>
      </w:tr>
      <w:tr w:rsidR="005C59F7" w:rsidRPr="009F4FDB" w:rsidTr="002E551F">
        <w:trPr>
          <w:trHeight w:val="2058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8A7B37" w:rsidRPr="002E541B" w:rsidRDefault="008A7B37" w:rsidP="002E541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8A7B37" w:rsidRDefault="008A7B37" w:rsidP="008A7B3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[Agent </w:t>
            </w:r>
            <w:r w:rsidR="00A95074">
              <w:rPr>
                <w:color w:val="000000"/>
              </w:rPr>
              <w:t>update</w:t>
            </w:r>
            <w:r>
              <w:rPr>
                <w:color w:val="000000"/>
              </w:rPr>
              <w:t xml:space="preserve"> tour successfully]</w:t>
            </w:r>
          </w:p>
          <w:p w:rsidR="008A7B37" w:rsidRDefault="008A7B37" w:rsidP="00A64E01">
            <w:pPr>
              <w:pStyle w:val="ListParagraph"/>
              <w:numPr>
                <w:ilvl w:val="0"/>
                <w:numId w:val="33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Agent click to “</w:t>
            </w:r>
            <w:r w:rsidR="004C728B">
              <w:rPr>
                <w:color w:val="000000"/>
              </w:rPr>
              <w:t xml:space="preserve">Update </w:t>
            </w:r>
            <w:r>
              <w:rPr>
                <w:color w:val="000000"/>
              </w:rPr>
              <w:t xml:space="preserve">tour” button </w:t>
            </w:r>
            <w:r w:rsidR="004C728B">
              <w:rPr>
                <w:rFonts w:eastAsia="Times New Roman"/>
                <w:bCs w:val="0"/>
              </w:rPr>
              <w:t>in-line of updating tour on the Tour’s Management page.</w:t>
            </w:r>
          </w:p>
          <w:p w:rsidR="008A7B37" w:rsidRDefault="008A7B37" w:rsidP="008A7B37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8A7B37" w:rsidRPr="00B6315C" w:rsidRDefault="008A7B37" w:rsidP="00A64E01">
            <w:pPr>
              <w:pStyle w:val="ListParagraph"/>
              <w:numPr>
                <w:ilvl w:val="0"/>
                <w:numId w:val="34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B6315C">
              <w:rPr>
                <w:color w:val="000000"/>
              </w:rPr>
              <w:t xml:space="preserve">Agent </w:t>
            </w:r>
            <w:r w:rsidR="00F419EF">
              <w:rPr>
                <w:color w:val="000000"/>
              </w:rPr>
              <w:t>update new tour’s</w:t>
            </w:r>
            <w:r w:rsidRPr="00B6315C">
              <w:rPr>
                <w:color w:val="000000"/>
              </w:rPr>
              <w:t xml:space="preserve"> information.</w:t>
            </w:r>
          </w:p>
          <w:p w:rsidR="008A7B37" w:rsidRPr="00A54B7A" w:rsidRDefault="008A7B37" w:rsidP="008A7B37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5C59F7" w:rsidRPr="008829BA" w:rsidRDefault="008A7B37" w:rsidP="00A64E01">
            <w:pPr>
              <w:pStyle w:val="ListParagraph"/>
              <w:numPr>
                <w:ilvl w:val="0"/>
                <w:numId w:val="36"/>
              </w:numPr>
              <w:spacing w:before="0" w:after="120" w:line="240" w:lineRule="auto"/>
              <w:rPr>
                <w:color w:val="000000"/>
              </w:rPr>
            </w:pPr>
            <w:r w:rsidRPr="00B6315C">
              <w:rPr>
                <w:color w:val="000000"/>
              </w:rPr>
              <w:t>Agent confirm</w:t>
            </w:r>
          </w:p>
        </w:tc>
        <w:tc>
          <w:tcPr>
            <w:tcW w:w="1994" w:type="pct"/>
          </w:tcPr>
          <w:p w:rsidR="008A7B37" w:rsidRPr="002E541B" w:rsidRDefault="008A7B37" w:rsidP="002E541B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8A7B37" w:rsidRDefault="008A7B37" w:rsidP="008A7B37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[System receive tour’s information and </w:t>
            </w:r>
            <w:r w:rsidR="00A95074">
              <w:rPr>
                <w:color w:val="000000"/>
              </w:rPr>
              <w:t>update</w:t>
            </w:r>
            <w:r>
              <w:rPr>
                <w:color w:val="000000"/>
              </w:rPr>
              <w:t xml:space="preserve"> tour successfully]</w:t>
            </w:r>
          </w:p>
          <w:p w:rsidR="008A7B37" w:rsidRDefault="008A7B37" w:rsidP="008A7B37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A7B37" w:rsidRDefault="008A7B37" w:rsidP="008A7B37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A7B37" w:rsidRPr="0041164F" w:rsidRDefault="008A7B37" w:rsidP="00A64E01">
            <w:pPr>
              <w:pStyle w:val="ListParagraph"/>
              <w:numPr>
                <w:ilvl w:val="0"/>
                <w:numId w:val="35"/>
              </w:numPr>
              <w:spacing w:before="0" w:after="120" w:line="240" w:lineRule="auto"/>
              <w:jc w:val="both"/>
              <w:rPr>
                <w:color w:val="000000"/>
              </w:rPr>
            </w:pPr>
            <w:r w:rsidRPr="0041164F">
              <w:rPr>
                <w:color w:val="000000"/>
              </w:rPr>
              <w:t xml:space="preserve">Show </w:t>
            </w:r>
            <w:r w:rsidR="000F4579">
              <w:rPr>
                <w:color w:val="000000"/>
              </w:rPr>
              <w:t>update</w:t>
            </w:r>
            <w:r w:rsidRPr="0041164F">
              <w:rPr>
                <w:color w:val="000000"/>
              </w:rPr>
              <w:t xml:space="preserve"> tour</w:t>
            </w:r>
            <w:r w:rsidR="000F4579">
              <w:rPr>
                <w:color w:val="000000"/>
              </w:rPr>
              <w:t>’s information</w:t>
            </w:r>
            <w:r w:rsidRPr="0041164F">
              <w:rPr>
                <w:color w:val="000000"/>
              </w:rPr>
              <w:t xml:space="preserve"> form.</w:t>
            </w:r>
          </w:p>
          <w:p w:rsidR="008A7B37" w:rsidRDefault="008A7B37" w:rsidP="008A7B37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A7B37" w:rsidRPr="007617CE" w:rsidRDefault="008A7B37" w:rsidP="00A64E01">
            <w:pPr>
              <w:pStyle w:val="ListParagraph"/>
              <w:numPr>
                <w:ilvl w:val="0"/>
                <w:numId w:val="37"/>
              </w:numPr>
              <w:spacing w:before="0" w:after="120" w:line="240" w:lineRule="auto"/>
              <w:jc w:val="both"/>
              <w:rPr>
                <w:color w:val="000000"/>
              </w:rPr>
            </w:pPr>
            <w:r w:rsidRPr="007617CE">
              <w:rPr>
                <w:color w:val="000000"/>
              </w:rPr>
              <w:t>Verify tour’s information</w:t>
            </w:r>
          </w:p>
          <w:p w:rsidR="008A7B37" w:rsidRPr="00563FA2" w:rsidRDefault="008A7B37" w:rsidP="008A7B37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5C59F7" w:rsidRDefault="005A152F" w:rsidP="00A64E01">
            <w:pPr>
              <w:pStyle w:val="ListParagraph"/>
              <w:numPr>
                <w:ilvl w:val="0"/>
                <w:numId w:val="36"/>
              </w:numPr>
              <w:spacing w:before="0" w:after="120"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Update</w:t>
            </w:r>
            <w:r w:rsidR="008A7B37" w:rsidRPr="00FA7DEF">
              <w:rPr>
                <w:color w:val="000000"/>
              </w:rPr>
              <w:t xml:space="preserve"> tour’s information to database.</w:t>
            </w:r>
          </w:p>
          <w:p w:rsidR="00157514" w:rsidRPr="00FA7DEF" w:rsidRDefault="00157514" w:rsidP="00A64E01">
            <w:pPr>
              <w:pStyle w:val="ListParagraph"/>
              <w:numPr>
                <w:ilvl w:val="0"/>
                <w:numId w:val="36"/>
              </w:numPr>
              <w:spacing w:before="0" w:after="120" w:line="240" w:lineRule="auto"/>
              <w:jc w:val="both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Redirect to updated tour’s detail page.</w:t>
            </w:r>
          </w:p>
        </w:tc>
      </w:tr>
      <w:tr w:rsidR="00C77AB6" w:rsidRPr="009F4FDB" w:rsidTr="002E551F">
        <w:trPr>
          <w:trHeight w:val="346"/>
        </w:trPr>
        <w:tc>
          <w:tcPr>
            <w:tcW w:w="965" w:type="pct"/>
            <w:shd w:val="clear" w:color="auto" w:fill="4F81BD"/>
          </w:tcPr>
          <w:p w:rsidR="00C77AB6" w:rsidRPr="00692E19" w:rsidRDefault="00C77AB6" w:rsidP="00C77AB6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C77AB6" w:rsidRDefault="00C77AB6" w:rsidP="00C77AB6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[Agent click “Cancel” button]</w:t>
            </w:r>
          </w:p>
          <w:p w:rsidR="00C77AB6" w:rsidRPr="00A14B5E" w:rsidRDefault="00C77AB6" w:rsidP="00F73A15">
            <w:pPr>
              <w:pStyle w:val="ListParagraph"/>
              <w:numPr>
                <w:ilvl w:val="0"/>
                <w:numId w:val="90"/>
              </w:numPr>
              <w:spacing w:before="0" w:after="120" w:line="240" w:lineRule="auto"/>
              <w:ind w:left="361"/>
              <w:jc w:val="both"/>
              <w:rPr>
                <w:color w:val="000000"/>
              </w:rPr>
            </w:pPr>
            <w:r>
              <w:rPr>
                <w:color w:val="000000"/>
              </w:rPr>
              <w:t>Agent click “Cancel”</w:t>
            </w:r>
          </w:p>
        </w:tc>
        <w:tc>
          <w:tcPr>
            <w:tcW w:w="1994" w:type="pct"/>
          </w:tcPr>
          <w:p w:rsidR="00C77AB6" w:rsidRDefault="00C77AB6" w:rsidP="00C77AB6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[System cancel process]</w:t>
            </w:r>
          </w:p>
          <w:p w:rsidR="00C77AB6" w:rsidRDefault="00C77AB6" w:rsidP="00C77AB6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C77AB6" w:rsidRDefault="00C77AB6" w:rsidP="00F73A15">
            <w:pPr>
              <w:pStyle w:val="ListParagraph"/>
              <w:numPr>
                <w:ilvl w:val="0"/>
                <w:numId w:val="90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Cancel all process</w:t>
            </w:r>
          </w:p>
          <w:p w:rsidR="00C77AB6" w:rsidRPr="00A14B5E" w:rsidRDefault="00C77AB6" w:rsidP="00F73A15">
            <w:pPr>
              <w:pStyle w:val="ListParagraph"/>
              <w:numPr>
                <w:ilvl w:val="0"/>
                <w:numId w:val="90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Redirect to Tour’s Management page.</w:t>
            </w:r>
          </w:p>
        </w:tc>
      </w:tr>
      <w:tr w:rsidR="005C59F7" w:rsidRPr="009F4FDB" w:rsidTr="00F70496">
        <w:trPr>
          <w:trHeight w:val="346"/>
        </w:trPr>
        <w:tc>
          <w:tcPr>
            <w:tcW w:w="965" w:type="pct"/>
            <w:shd w:val="clear" w:color="auto" w:fill="4F81BD"/>
          </w:tcPr>
          <w:p w:rsidR="005C59F7" w:rsidRPr="00692E19" w:rsidRDefault="005C59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5C59F7" w:rsidRPr="00F70496" w:rsidRDefault="005C59F7" w:rsidP="00F70496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  <w:tc>
          <w:tcPr>
            <w:tcW w:w="1994" w:type="pct"/>
          </w:tcPr>
          <w:p w:rsidR="005C59F7" w:rsidRPr="00F70496" w:rsidRDefault="005C59F7" w:rsidP="00F70496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661BF7" w:rsidRPr="009F4FDB" w:rsidTr="00661BF7">
        <w:trPr>
          <w:trHeight w:val="346"/>
        </w:trPr>
        <w:tc>
          <w:tcPr>
            <w:tcW w:w="965" w:type="pct"/>
            <w:shd w:val="clear" w:color="auto" w:fill="4F81BD"/>
          </w:tcPr>
          <w:p w:rsidR="00661BF7" w:rsidRDefault="00661BF7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661BF7" w:rsidRPr="00F70496" w:rsidRDefault="00661BF7" w:rsidP="00F70496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Updating tour has status is “Block” and change to “Active” when complete update process.</w:t>
            </w:r>
          </w:p>
        </w:tc>
      </w:tr>
    </w:tbl>
    <w:p w:rsidR="005C59F7" w:rsidRDefault="005C59F7" w:rsidP="005C59F7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Activities Flow</w:t>
      </w:r>
    </w:p>
    <w:p w:rsidR="005C59F7" w:rsidRPr="000C45B6" w:rsidRDefault="00570549" w:rsidP="005C59F7">
      <w:pPr>
        <w:ind w:left="0"/>
      </w:pPr>
      <w:r>
        <w:object w:dxaOrig="9751" w:dyaOrig="10260">
          <v:shape id="_x0000_i1041" type="#_x0000_t75" style="width:487.5pt;height:513pt" o:ole="">
            <v:imagedata r:id="rId35" o:title=""/>
          </v:shape>
          <o:OLEObject Type="Embed" ProgID="Visio.Drawing.15" ShapeID="_x0000_i1041" DrawAspect="Content" ObjectID="_1485327802" r:id="rId36"/>
        </w:object>
      </w:r>
    </w:p>
    <w:p w:rsidR="005C59F7" w:rsidRDefault="005C59F7" w:rsidP="005C59F7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Sequence Diagram</w:t>
      </w:r>
    </w:p>
    <w:p w:rsidR="006B7F15" w:rsidRPr="006B7F15" w:rsidRDefault="006B7F15" w:rsidP="006B7F15">
      <w:pPr>
        <w:ind w:left="0"/>
      </w:pPr>
    </w:p>
    <w:p w:rsidR="008F2932" w:rsidRDefault="008F2932" w:rsidP="008F2932">
      <w:pPr>
        <w:pStyle w:val="Heading3"/>
      </w:pPr>
      <w:r>
        <w:lastRenderedPageBreak/>
        <w:t>Change status</w:t>
      </w:r>
    </w:p>
    <w:p w:rsidR="008F2932" w:rsidRPr="002439FF" w:rsidRDefault="008F2932" w:rsidP="008F2932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8F2932" w:rsidRPr="009F4FDB" w:rsidTr="00FA3825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8F2932" w:rsidRPr="008D2162" w:rsidRDefault="006B7F15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Change status</w:t>
            </w:r>
          </w:p>
        </w:tc>
      </w:tr>
      <w:tr w:rsidR="008F2932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8F2932" w:rsidRPr="004E636C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</w:t>
            </w:r>
          </w:p>
        </w:tc>
      </w:tr>
      <w:tr w:rsidR="008F2932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8F2932" w:rsidRPr="004E636C" w:rsidRDefault="008F2932" w:rsidP="006B7F1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an agent to </w:t>
            </w:r>
            <w:r w:rsidR="006B7F15">
              <w:rPr>
                <w:rFonts w:eastAsia="Times New Roman"/>
                <w:bCs w:val="0"/>
              </w:rPr>
              <w:t>change a tour’s status</w:t>
            </w:r>
          </w:p>
        </w:tc>
      </w:tr>
      <w:tr w:rsidR="008F2932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8F2932" w:rsidRDefault="006B7F15" w:rsidP="00FA382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Change</w:t>
            </w:r>
            <w:r w:rsidR="008F2932">
              <w:rPr>
                <w:color w:val="000000"/>
              </w:rPr>
              <w:t xml:space="preserve"> a tour</w:t>
            </w:r>
            <w:r>
              <w:rPr>
                <w:color w:val="000000"/>
              </w:rPr>
              <w:t>’s status</w:t>
            </w:r>
          </w:p>
        </w:tc>
      </w:tr>
      <w:tr w:rsidR="008F2932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8F2932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an agent</w:t>
            </w:r>
          </w:p>
          <w:p w:rsidR="00157514" w:rsidRPr="009F4FDB" w:rsidRDefault="00157514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Tour’s Management page is displayed successfully</w:t>
            </w:r>
          </w:p>
        </w:tc>
      </w:tr>
      <w:tr w:rsidR="008F2932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8F2932" w:rsidRPr="006E0A6A" w:rsidRDefault="006E0A6A" w:rsidP="003157E4">
            <w:pPr>
              <w:spacing w:before="0" w:after="120" w:line="240" w:lineRule="auto"/>
              <w:ind w:left="0"/>
              <w:rPr>
                <w:color w:val="000000"/>
              </w:rPr>
            </w:pPr>
            <w:r w:rsidRPr="006E0A6A">
              <w:rPr>
                <w:color w:val="000000"/>
              </w:rPr>
              <w:t>Agent click to “</w:t>
            </w:r>
            <w:r w:rsidR="003157E4">
              <w:rPr>
                <w:color w:val="000000"/>
              </w:rPr>
              <w:t>S</w:t>
            </w:r>
            <w:r w:rsidRPr="006E0A6A">
              <w:rPr>
                <w:color w:val="000000"/>
              </w:rPr>
              <w:t xml:space="preserve">tatus” drop-down list </w:t>
            </w:r>
            <w:r w:rsidRPr="006E0A6A">
              <w:rPr>
                <w:rFonts w:eastAsia="Times New Roman"/>
                <w:bCs w:val="0"/>
              </w:rPr>
              <w:t>in-line of tour on the Tour’s Management page.</w:t>
            </w:r>
          </w:p>
        </w:tc>
      </w:tr>
      <w:tr w:rsidR="008F2932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8F2932" w:rsidRDefault="008F2932" w:rsidP="00157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 tour’s </w:t>
            </w:r>
            <w:r w:rsidR="00157514">
              <w:rPr>
                <w:rFonts w:eastAsia="Times New Roman"/>
                <w:bCs w:val="0"/>
              </w:rPr>
              <w:t>status</w:t>
            </w:r>
            <w:r>
              <w:rPr>
                <w:rFonts w:eastAsia="Times New Roman"/>
                <w:bCs w:val="0"/>
              </w:rPr>
              <w:t xml:space="preserve"> is updated.</w:t>
            </w:r>
          </w:p>
          <w:p w:rsidR="00157514" w:rsidRPr="009F7E01" w:rsidRDefault="00157514" w:rsidP="00157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Redirect to tour’s detail page.</w:t>
            </w:r>
          </w:p>
        </w:tc>
      </w:tr>
      <w:tr w:rsidR="008F2932" w:rsidRPr="009F4FDB" w:rsidTr="00FA3825">
        <w:trPr>
          <w:trHeight w:val="2058"/>
        </w:trPr>
        <w:tc>
          <w:tcPr>
            <w:tcW w:w="965" w:type="pct"/>
            <w:shd w:val="clear" w:color="auto" w:fill="4F81BD"/>
          </w:tcPr>
          <w:p w:rsidR="008F2932" w:rsidRPr="00692E19" w:rsidRDefault="008F2932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8F2932" w:rsidRPr="002E541B" w:rsidRDefault="008F2932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8F2932" w:rsidRDefault="008F2932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[Agent </w:t>
            </w:r>
            <w:r w:rsidR="00A54DD3">
              <w:rPr>
                <w:color w:val="000000"/>
              </w:rPr>
              <w:t>change</w:t>
            </w:r>
            <w:r>
              <w:rPr>
                <w:color w:val="000000"/>
              </w:rPr>
              <w:t xml:space="preserve"> tour</w:t>
            </w:r>
            <w:r w:rsidR="00A54DD3">
              <w:rPr>
                <w:color w:val="000000"/>
              </w:rPr>
              <w:t>’s status</w:t>
            </w:r>
            <w:r>
              <w:rPr>
                <w:color w:val="000000"/>
              </w:rPr>
              <w:t xml:space="preserve"> successfully]</w:t>
            </w:r>
          </w:p>
          <w:p w:rsidR="008F2932" w:rsidRDefault="008F2932" w:rsidP="00F73A15">
            <w:pPr>
              <w:pStyle w:val="ListParagraph"/>
              <w:numPr>
                <w:ilvl w:val="0"/>
                <w:numId w:val="91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Agent click to “</w:t>
            </w:r>
            <w:r w:rsidR="003157E4">
              <w:rPr>
                <w:color w:val="000000"/>
              </w:rPr>
              <w:t>S</w:t>
            </w:r>
            <w:r w:rsidR="00CE3759">
              <w:rPr>
                <w:color w:val="000000"/>
              </w:rPr>
              <w:t>tatus</w:t>
            </w:r>
            <w:r>
              <w:rPr>
                <w:color w:val="000000"/>
              </w:rPr>
              <w:t xml:space="preserve">” </w:t>
            </w:r>
            <w:r w:rsidR="00CE3759">
              <w:rPr>
                <w:color w:val="000000"/>
              </w:rPr>
              <w:t>drop-down list</w:t>
            </w:r>
            <w:r>
              <w:rPr>
                <w:color w:val="000000"/>
              </w:rPr>
              <w:t xml:space="preserve"> </w:t>
            </w:r>
            <w:r>
              <w:rPr>
                <w:rFonts w:eastAsia="Times New Roman"/>
                <w:bCs w:val="0"/>
              </w:rPr>
              <w:t>in-line of tour on the Tour’s Management page.</w:t>
            </w:r>
          </w:p>
          <w:p w:rsidR="008F2932" w:rsidRDefault="008F2932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8F2932" w:rsidRPr="00B6315C" w:rsidRDefault="008F2932" w:rsidP="00F73A15">
            <w:pPr>
              <w:pStyle w:val="ListParagraph"/>
              <w:numPr>
                <w:ilvl w:val="0"/>
                <w:numId w:val="93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B6315C">
              <w:rPr>
                <w:color w:val="000000"/>
              </w:rPr>
              <w:t xml:space="preserve">Agent </w:t>
            </w:r>
            <w:r w:rsidR="00CE3759">
              <w:rPr>
                <w:color w:val="000000"/>
              </w:rPr>
              <w:t>select new tour’s status</w:t>
            </w:r>
            <w:r w:rsidRPr="00B6315C">
              <w:rPr>
                <w:color w:val="000000"/>
              </w:rPr>
              <w:t>.</w:t>
            </w:r>
          </w:p>
          <w:p w:rsidR="008F2932" w:rsidRPr="00A54B7A" w:rsidRDefault="008F2932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8F2932" w:rsidRPr="008829BA" w:rsidRDefault="008F2932" w:rsidP="00F73A15">
            <w:pPr>
              <w:pStyle w:val="ListParagraph"/>
              <w:numPr>
                <w:ilvl w:val="0"/>
                <w:numId w:val="95"/>
              </w:numPr>
              <w:spacing w:before="0" w:after="120" w:line="240" w:lineRule="auto"/>
              <w:rPr>
                <w:color w:val="000000"/>
              </w:rPr>
            </w:pPr>
            <w:r w:rsidRPr="00B6315C">
              <w:rPr>
                <w:color w:val="000000"/>
              </w:rPr>
              <w:t xml:space="preserve">Agent </w:t>
            </w:r>
            <w:r w:rsidR="00CE3759">
              <w:rPr>
                <w:color w:val="000000"/>
              </w:rPr>
              <w:t>save their changes.</w:t>
            </w:r>
          </w:p>
        </w:tc>
        <w:tc>
          <w:tcPr>
            <w:tcW w:w="1994" w:type="pct"/>
          </w:tcPr>
          <w:p w:rsidR="008F2932" w:rsidRPr="002E541B" w:rsidRDefault="008F2932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8F2932" w:rsidRDefault="008F2932" w:rsidP="00FA3825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[System </w:t>
            </w:r>
            <w:r w:rsidR="00A54DD3">
              <w:rPr>
                <w:color w:val="000000"/>
              </w:rPr>
              <w:t>change tour’s status</w:t>
            </w:r>
            <w:r>
              <w:rPr>
                <w:color w:val="000000"/>
              </w:rPr>
              <w:t xml:space="preserve"> successfully]</w:t>
            </w:r>
          </w:p>
          <w:p w:rsidR="008F2932" w:rsidRDefault="008F2932" w:rsidP="00FA3825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F2932" w:rsidRDefault="008F2932" w:rsidP="00FA3825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F2932" w:rsidRPr="0041164F" w:rsidRDefault="008F2932" w:rsidP="00F73A15">
            <w:pPr>
              <w:pStyle w:val="ListParagraph"/>
              <w:numPr>
                <w:ilvl w:val="0"/>
                <w:numId w:val="92"/>
              </w:numPr>
              <w:spacing w:before="0" w:after="120" w:line="240" w:lineRule="auto"/>
              <w:jc w:val="both"/>
              <w:rPr>
                <w:color w:val="000000"/>
              </w:rPr>
            </w:pPr>
            <w:r w:rsidRPr="0041164F">
              <w:rPr>
                <w:color w:val="000000"/>
              </w:rPr>
              <w:t xml:space="preserve">Show </w:t>
            </w:r>
            <w:r w:rsidR="00CE3759">
              <w:rPr>
                <w:color w:val="000000"/>
              </w:rPr>
              <w:t>tour’s status selection</w:t>
            </w:r>
            <w:r w:rsidRPr="0041164F">
              <w:rPr>
                <w:color w:val="000000"/>
              </w:rPr>
              <w:t>.</w:t>
            </w:r>
          </w:p>
          <w:p w:rsidR="008F2932" w:rsidRDefault="008F2932" w:rsidP="00FA382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8F2932" w:rsidRPr="007617CE" w:rsidRDefault="00CE3759" w:rsidP="00F73A15">
            <w:pPr>
              <w:pStyle w:val="ListParagraph"/>
              <w:numPr>
                <w:ilvl w:val="0"/>
                <w:numId w:val="94"/>
              </w:numPr>
              <w:spacing w:before="0" w:after="120"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Ask for saving changes.</w:t>
            </w:r>
          </w:p>
          <w:p w:rsidR="008F2932" w:rsidRPr="00563FA2" w:rsidRDefault="008F2932" w:rsidP="00FA3825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8F2932" w:rsidRPr="00FA7DEF" w:rsidRDefault="008F2932" w:rsidP="00F73A15">
            <w:pPr>
              <w:pStyle w:val="ListParagraph"/>
              <w:numPr>
                <w:ilvl w:val="0"/>
                <w:numId w:val="95"/>
              </w:numPr>
              <w:spacing w:before="0" w:after="120"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Update</w:t>
            </w:r>
            <w:r w:rsidRPr="00FA7DEF">
              <w:rPr>
                <w:color w:val="000000"/>
              </w:rPr>
              <w:t xml:space="preserve"> tour’s </w:t>
            </w:r>
            <w:r w:rsidR="00CE3759">
              <w:rPr>
                <w:color w:val="000000"/>
              </w:rPr>
              <w:t>status</w:t>
            </w:r>
            <w:r w:rsidRPr="00FA7DEF">
              <w:rPr>
                <w:color w:val="000000"/>
              </w:rPr>
              <w:t xml:space="preserve"> to database.</w:t>
            </w:r>
          </w:p>
        </w:tc>
      </w:tr>
      <w:tr w:rsidR="005E20C0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5E20C0" w:rsidRPr="00692E19" w:rsidRDefault="005E20C0" w:rsidP="005E20C0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5E20C0" w:rsidRDefault="005E20C0" w:rsidP="005E20C0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[Agent click “Cancel” button]</w:t>
            </w:r>
          </w:p>
          <w:p w:rsidR="005E20C0" w:rsidRPr="00A14B5E" w:rsidRDefault="005E20C0" w:rsidP="00F73A15">
            <w:pPr>
              <w:pStyle w:val="ListParagraph"/>
              <w:numPr>
                <w:ilvl w:val="0"/>
                <w:numId w:val="96"/>
              </w:numPr>
              <w:spacing w:before="0" w:after="120" w:line="240" w:lineRule="auto"/>
              <w:ind w:left="361"/>
              <w:jc w:val="both"/>
              <w:rPr>
                <w:color w:val="000000"/>
              </w:rPr>
            </w:pPr>
            <w:r>
              <w:rPr>
                <w:color w:val="000000"/>
              </w:rPr>
              <w:t>Agent click “Cancel”</w:t>
            </w:r>
          </w:p>
        </w:tc>
        <w:tc>
          <w:tcPr>
            <w:tcW w:w="1994" w:type="pct"/>
          </w:tcPr>
          <w:p w:rsidR="005E20C0" w:rsidRDefault="005E20C0" w:rsidP="005E20C0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[System cancel process]</w:t>
            </w:r>
          </w:p>
          <w:p w:rsidR="005E20C0" w:rsidRDefault="005E20C0" w:rsidP="005E20C0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5E20C0" w:rsidRPr="00A14B5E" w:rsidRDefault="005E20C0" w:rsidP="00F73A15">
            <w:pPr>
              <w:pStyle w:val="ListParagraph"/>
              <w:numPr>
                <w:ilvl w:val="0"/>
                <w:numId w:val="96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Cancel all process</w:t>
            </w:r>
          </w:p>
        </w:tc>
      </w:tr>
      <w:tr w:rsidR="005E20C0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5E20C0" w:rsidRPr="00692E19" w:rsidRDefault="005E20C0" w:rsidP="005E20C0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5E20C0" w:rsidRPr="00F70496" w:rsidRDefault="005E20C0" w:rsidP="005E20C0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  <w:tc>
          <w:tcPr>
            <w:tcW w:w="1994" w:type="pct"/>
          </w:tcPr>
          <w:p w:rsidR="005E20C0" w:rsidRPr="00F70496" w:rsidRDefault="005E20C0" w:rsidP="005E20C0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5E20C0" w:rsidRPr="009F4FDB" w:rsidTr="00157514">
        <w:trPr>
          <w:trHeight w:val="346"/>
        </w:trPr>
        <w:tc>
          <w:tcPr>
            <w:tcW w:w="965" w:type="pct"/>
            <w:shd w:val="clear" w:color="auto" w:fill="4F81BD"/>
          </w:tcPr>
          <w:p w:rsidR="005E20C0" w:rsidRDefault="005E20C0" w:rsidP="005E20C0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5E20C0" w:rsidRPr="00F70496" w:rsidRDefault="005E20C0" w:rsidP="005E20C0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</w:tbl>
    <w:p w:rsidR="00B3225F" w:rsidRDefault="00897BAD" w:rsidP="00B3225F">
      <w:pPr>
        <w:pStyle w:val="Heading3"/>
      </w:pPr>
      <w:bookmarkStart w:id="93" w:name="_Toc410786561"/>
      <w:r>
        <w:t>Delete</w:t>
      </w:r>
      <w:r w:rsidR="00B3225F">
        <w:t xml:space="preserve"> tour</w:t>
      </w:r>
      <w:bookmarkEnd w:id="93"/>
    </w:p>
    <w:p w:rsidR="00B3225F" w:rsidRPr="002439FF" w:rsidRDefault="00B3225F" w:rsidP="00B3225F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B3225F" w:rsidRPr="009F4FDB" w:rsidTr="002E551F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B3225F" w:rsidRPr="008D2162" w:rsidRDefault="00897BAD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Delete</w:t>
            </w:r>
            <w:r w:rsidR="00B3225F">
              <w:rPr>
                <w:rFonts w:eastAsia="Times New Roman"/>
                <w:bCs w:val="0"/>
              </w:rPr>
              <w:t xml:space="preserve"> tour</w:t>
            </w:r>
          </w:p>
        </w:tc>
      </w:tr>
      <w:tr w:rsidR="00B3225F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B3225F" w:rsidRPr="004E636C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</w:t>
            </w:r>
          </w:p>
        </w:tc>
      </w:tr>
      <w:tr w:rsidR="00B3225F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B3225F" w:rsidRPr="004E636C" w:rsidRDefault="00B3225F" w:rsidP="00897BAD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an agent to </w:t>
            </w:r>
            <w:r w:rsidR="00897BAD">
              <w:rPr>
                <w:rFonts w:eastAsia="Times New Roman"/>
                <w:bCs w:val="0"/>
              </w:rPr>
              <w:t>delete</w:t>
            </w:r>
            <w:r>
              <w:rPr>
                <w:rFonts w:eastAsia="Times New Roman"/>
                <w:bCs w:val="0"/>
              </w:rPr>
              <w:t xml:space="preserve"> a tour</w:t>
            </w:r>
          </w:p>
        </w:tc>
      </w:tr>
      <w:tr w:rsidR="00B3225F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Goal</w:t>
            </w:r>
          </w:p>
        </w:tc>
        <w:tc>
          <w:tcPr>
            <w:tcW w:w="4035" w:type="pct"/>
            <w:gridSpan w:val="2"/>
          </w:tcPr>
          <w:p w:rsidR="00B3225F" w:rsidRDefault="00897BAD" w:rsidP="002E551F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Delete</w:t>
            </w:r>
            <w:r w:rsidR="00B3225F">
              <w:rPr>
                <w:color w:val="000000"/>
              </w:rPr>
              <w:t xml:space="preserve"> a tour</w:t>
            </w:r>
          </w:p>
        </w:tc>
      </w:tr>
      <w:tr w:rsidR="00B3225F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B3225F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an agent</w:t>
            </w:r>
          </w:p>
          <w:p w:rsidR="00897BAD" w:rsidRPr="009F4FDB" w:rsidRDefault="00897BAD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Tour’s Management page is displayed successfully</w:t>
            </w:r>
          </w:p>
        </w:tc>
      </w:tr>
      <w:tr w:rsidR="00B3225F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B3225F" w:rsidRDefault="00F06C86" w:rsidP="00F06C86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 w:rsidRPr="00F06C86">
              <w:rPr>
                <w:rFonts w:eastAsia="Times New Roman"/>
                <w:b/>
                <w:bCs w:val="0"/>
                <w:u w:val="single"/>
              </w:rPr>
              <w:t>Option 1</w:t>
            </w:r>
            <w:r>
              <w:rPr>
                <w:rFonts w:eastAsia="Times New Roman"/>
                <w:bCs w:val="0"/>
              </w:rPr>
              <w:t xml:space="preserve">. </w:t>
            </w:r>
            <w:r w:rsidR="00B3225F">
              <w:rPr>
                <w:rFonts w:eastAsia="Times New Roman"/>
                <w:bCs w:val="0"/>
              </w:rPr>
              <w:t>Agent clicks on “</w:t>
            </w:r>
            <w:r w:rsidR="00374C41">
              <w:rPr>
                <w:rFonts w:eastAsia="Times New Roman"/>
                <w:bCs w:val="0"/>
              </w:rPr>
              <w:t>Delete</w:t>
            </w:r>
            <w:r w:rsidR="00B3225F">
              <w:rPr>
                <w:rFonts w:eastAsia="Times New Roman"/>
                <w:bCs w:val="0"/>
              </w:rPr>
              <w:t xml:space="preserve"> tour” button in-line of updating tour on the Tour’s Management page.</w:t>
            </w:r>
          </w:p>
          <w:p w:rsidR="00F06C86" w:rsidRPr="009F7E01" w:rsidRDefault="00F06C86" w:rsidP="00374C41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 w:rsidRPr="00F06C86">
              <w:rPr>
                <w:rFonts w:eastAsia="Times New Roman"/>
                <w:b/>
                <w:bCs w:val="0"/>
                <w:u w:val="single"/>
              </w:rPr>
              <w:t>Option 2</w:t>
            </w:r>
            <w:r>
              <w:rPr>
                <w:rFonts w:eastAsia="Times New Roman"/>
                <w:bCs w:val="0"/>
              </w:rPr>
              <w:t xml:space="preserve">. </w:t>
            </w:r>
            <w:r w:rsidR="005703B3">
              <w:rPr>
                <w:rFonts w:eastAsia="Times New Roman"/>
                <w:bCs w:val="0"/>
              </w:rPr>
              <w:t>Agent check in box at first line of closing tour, then select “</w:t>
            </w:r>
            <w:r w:rsidR="00374C41">
              <w:rPr>
                <w:rFonts w:eastAsia="Times New Roman"/>
                <w:bCs w:val="0"/>
              </w:rPr>
              <w:t>Delete</w:t>
            </w:r>
            <w:r w:rsidR="005703B3">
              <w:rPr>
                <w:rFonts w:eastAsia="Times New Roman"/>
                <w:bCs w:val="0"/>
              </w:rPr>
              <w:t xml:space="preserve"> selected tours” on the Tour’s Management page.</w:t>
            </w:r>
          </w:p>
        </w:tc>
      </w:tr>
      <w:tr w:rsidR="00B3225F" w:rsidRPr="009F4FDB" w:rsidTr="002E551F">
        <w:trPr>
          <w:trHeight w:val="288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0E4401" w:rsidRPr="009F7E01" w:rsidRDefault="00B3225F" w:rsidP="000E4401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 tour</w:t>
            </w:r>
            <w:r w:rsidR="005703B3">
              <w:rPr>
                <w:rFonts w:eastAsia="Times New Roman"/>
                <w:bCs w:val="0"/>
              </w:rPr>
              <w:t xml:space="preserve"> </w:t>
            </w:r>
            <w:r>
              <w:rPr>
                <w:rFonts w:eastAsia="Times New Roman"/>
                <w:bCs w:val="0"/>
              </w:rPr>
              <w:t xml:space="preserve">is </w:t>
            </w:r>
            <w:r w:rsidR="000E4401">
              <w:rPr>
                <w:rFonts w:eastAsia="Times New Roman"/>
                <w:bCs w:val="0"/>
              </w:rPr>
              <w:t>deleted</w:t>
            </w:r>
            <w:r w:rsidR="005703B3">
              <w:rPr>
                <w:rFonts w:eastAsia="Times New Roman"/>
                <w:bCs w:val="0"/>
              </w:rPr>
              <w:t>.</w:t>
            </w:r>
          </w:p>
        </w:tc>
      </w:tr>
      <w:tr w:rsidR="00B3225F" w:rsidRPr="009F4FDB" w:rsidTr="009B67AD">
        <w:trPr>
          <w:trHeight w:val="591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855346" w:rsidRPr="002E541B" w:rsidRDefault="00855346" w:rsidP="00855346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B3225F" w:rsidRDefault="00B3225F" w:rsidP="00855346">
            <w:pPr>
              <w:pStyle w:val="ListParagraph"/>
              <w:spacing w:before="0" w:after="120" w:line="240" w:lineRule="auto"/>
              <w:ind w:left="360" w:hanging="360"/>
              <w:rPr>
                <w:color w:val="000000"/>
              </w:rPr>
            </w:pPr>
            <w:r>
              <w:rPr>
                <w:color w:val="000000"/>
              </w:rPr>
              <w:t xml:space="preserve">[Agent </w:t>
            </w:r>
            <w:r w:rsidR="00B22FFA">
              <w:rPr>
                <w:color w:val="000000"/>
              </w:rPr>
              <w:t>close</w:t>
            </w:r>
            <w:r>
              <w:rPr>
                <w:color w:val="000000"/>
              </w:rPr>
              <w:t xml:space="preserve"> tour successfully]</w:t>
            </w:r>
          </w:p>
          <w:p w:rsidR="00D761D3" w:rsidRPr="00D761D3" w:rsidRDefault="00B3225F" w:rsidP="00A64E01">
            <w:pPr>
              <w:pStyle w:val="ListParagraph"/>
              <w:numPr>
                <w:ilvl w:val="0"/>
                <w:numId w:val="38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Agent click to “</w:t>
            </w:r>
            <w:r w:rsidR="00176EB7">
              <w:rPr>
                <w:color w:val="000000"/>
              </w:rPr>
              <w:t>Close</w:t>
            </w:r>
            <w:r>
              <w:rPr>
                <w:color w:val="000000"/>
              </w:rPr>
              <w:t xml:space="preserve"> tour” button </w:t>
            </w:r>
            <w:r>
              <w:rPr>
                <w:rFonts w:eastAsia="Times New Roman"/>
                <w:bCs w:val="0"/>
              </w:rPr>
              <w:t xml:space="preserve">in-line of updating tour </w:t>
            </w:r>
            <w:r w:rsidR="00D761D3">
              <w:rPr>
                <w:rFonts w:eastAsia="Times New Roman"/>
                <w:bCs w:val="0"/>
              </w:rPr>
              <w:t>or check in box at first line of closing tour, then select “Close selected tours” on the Tour’s Management page.</w:t>
            </w:r>
          </w:p>
          <w:p w:rsidR="00B3225F" w:rsidRPr="00A54B7A" w:rsidRDefault="00B3225F" w:rsidP="006B7112">
            <w:pPr>
              <w:spacing w:before="0" w:after="120" w:line="240" w:lineRule="auto"/>
              <w:ind w:left="360" w:hanging="360"/>
              <w:rPr>
                <w:color w:val="000000"/>
              </w:rPr>
            </w:pPr>
          </w:p>
          <w:p w:rsidR="00B3225F" w:rsidRPr="008829BA" w:rsidRDefault="00B3225F" w:rsidP="00A64E01">
            <w:pPr>
              <w:pStyle w:val="ListParagraph"/>
              <w:numPr>
                <w:ilvl w:val="0"/>
                <w:numId w:val="39"/>
              </w:numPr>
              <w:spacing w:before="0" w:after="120" w:line="240" w:lineRule="auto"/>
              <w:rPr>
                <w:color w:val="000000"/>
              </w:rPr>
            </w:pPr>
            <w:r w:rsidRPr="00B6315C">
              <w:rPr>
                <w:color w:val="000000"/>
              </w:rPr>
              <w:t>Agent confirm</w:t>
            </w:r>
          </w:p>
        </w:tc>
        <w:tc>
          <w:tcPr>
            <w:tcW w:w="1994" w:type="pct"/>
          </w:tcPr>
          <w:p w:rsidR="00855346" w:rsidRPr="002E541B" w:rsidRDefault="00855346" w:rsidP="00855346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B3225F" w:rsidRDefault="00B3225F" w:rsidP="00855346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[System </w:t>
            </w:r>
            <w:r w:rsidR="002E551F">
              <w:rPr>
                <w:color w:val="000000"/>
              </w:rPr>
              <w:t>close</w:t>
            </w:r>
            <w:r>
              <w:rPr>
                <w:color w:val="000000"/>
              </w:rPr>
              <w:t xml:space="preserve"> tour successfully]</w:t>
            </w:r>
          </w:p>
          <w:p w:rsidR="00B3225F" w:rsidRDefault="00B3225F" w:rsidP="006B7112">
            <w:pPr>
              <w:pStyle w:val="ListParagraph"/>
              <w:spacing w:before="0" w:after="120" w:line="240" w:lineRule="auto"/>
              <w:ind w:left="360" w:hanging="360"/>
              <w:jc w:val="both"/>
              <w:rPr>
                <w:color w:val="000000"/>
              </w:rPr>
            </w:pPr>
          </w:p>
          <w:p w:rsidR="00176EB7" w:rsidRDefault="00176EB7" w:rsidP="006B7112">
            <w:pPr>
              <w:pStyle w:val="ListParagraph"/>
              <w:spacing w:before="0" w:after="120" w:line="240" w:lineRule="auto"/>
              <w:ind w:left="360" w:hanging="360"/>
              <w:jc w:val="both"/>
              <w:rPr>
                <w:color w:val="000000"/>
              </w:rPr>
            </w:pPr>
          </w:p>
          <w:p w:rsidR="00FD6353" w:rsidRDefault="00FD6353" w:rsidP="006B7112">
            <w:pPr>
              <w:pStyle w:val="ListParagraph"/>
              <w:spacing w:before="0" w:after="120" w:line="240" w:lineRule="auto"/>
              <w:ind w:left="360" w:hanging="360"/>
              <w:jc w:val="both"/>
              <w:rPr>
                <w:color w:val="000000"/>
              </w:rPr>
            </w:pPr>
          </w:p>
          <w:p w:rsidR="00FD6353" w:rsidRDefault="00FD6353" w:rsidP="006B7112">
            <w:pPr>
              <w:pStyle w:val="ListParagraph"/>
              <w:spacing w:before="0" w:after="120" w:line="240" w:lineRule="auto"/>
              <w:ind w:left="360" w:hanging="360"/>
              <w:jc w:val="both"/>
              <w:rPr>
                <w:color w:val="000000"/>
              </w:rPr>
            </w:pPr>
          </w:p>
          <w:p w:rsidR="00176EB7" w:rsidRDefault="00176EB7" w:rsidP="006B7112">
            <w:pPr>
              <w:pStyle w:val="ListParagraph"/>
              <w:spacing w:before="0" w:after="120" w:line="240" w:lineRule="auto"/>
              <w:ind w:left="360" w:hanging="360"/>
              <w:jc w:val="both"/>
              <w:rPr>
                <w:color w:val="000000"/>
              </w:rPr>
            </w:pPr>
          </w:p>
          <w:p w:rsidR="00B3225F" w:rsidRPr="0041164F" w:rsidRDefault="00B3225F" w:rsidP="00A64E01">
            <w:pPr>
              <w:pStyle w:val="ListParagraph"/>
              <w:numPr>
                <w:ilvl w:val="0"/>
                <w:numId w:val="40"/>
              </w:numPr>
              <w:spacing w:before="0" w:after="120" w:line="240" w:lineRule="auto"/>
              <w:jc w:val="both"/>
              <w:rPr>
                <w:color w:val="000000"/>
              </w:rPr>
            </w:pPr>
            <w:r w:rsidRPr="0041164F">
              <w:rPr>
                <w:color w:val="000000"/>
              </w:rPr>
              <w:t xml:space="preserve">Show </w:t>
            </w:r>
            <w:r w:rsidR="00796733">
              <w:rPr>
                <w:color w:val="000000"/>
              </w:rPr>
              <w:t>message to notice about closing tour activities</w:t>
            </w:r>
            <w:r w:rsidRPr="0041164F">
              <w:rPr>
                <w:color w:val="000000"/>
              </w:rPr>
              <w:t>.</w:t>
            </w:r>
          </w:p>
          <w:p w:rsidR="00B3225F" w:rsidRPr="00563FA2" w:rsidRDefault="00B3225F" w:rsidP="006B7112">
            <w:pPr>
              <w:spacing w:before="0" w:after="120" w:line="240" w:lineRule="auto"/>
              <w:ind w:left="360" w:hanging="360"/>
              <w:rPr>
                <w:color w:val="000000"/>
              </w:rPr>
            </w:pPr>
          </w:p>
          <w:p w:rsidR="00B3225F" w:rsidRPr="00FA7DEF" w:rsidRDefault="00B3225F" w:rsidP="00A64E01">
            <w:pPr>
              <w:pStyle w:val="ListParagraph"/>
              <w:numPr>
                <w:ilvl w:val="0"/>
                <w:numId w:val="39"/>
              </w:numPr>
              <w:spacing w:before="0" w:after="120"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Update</w:t>
            </w:r>
            <w:r w:rsidRPr="00FA7DEF">
              <w:rPr>
                <w:color w:val="000000"/>
              </w:rPr>
              <w:t xml:space="preserve"> tour’s information to database.</w:t>
            </w:r>
          </w:p>
        </w:tc>
      </w:tr>
      <w:tr w:rsidR="00BC54CE" w:rsidRPr="009F4FDB" w:rsidTr="002E551F">
        <w:trPr>
          <w:trHeight w:val="346"/>
        </w:trPr>
        <w:tc>
          <w:tcPr>
            <w:tcW w:w="965" w:type="pct"/>
            <w:shd w:val="clear" w:color="auto" w:fill="4F81BD"/>
          </w:tcPr>
          <w:p w:rsidR="00BC54CE" w:rsidRPr="00692E19" w:rsidRDefault="00BC54CE" w:rsidP="00BC54C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BC54CE" w:rsidRDefault="00BC54CE" w:rsidP="00BC54CE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[Agent click “Cancel” button]</w:t>
            </w:r>
          </w:p>
          <w:p w:rsidR="00BC54CE" w:rsidRPr="00A14B5E" w:rsidRDefault="00BC54CE" w:rsidP="00F73A15">
            <w:pPr>
              <w:pStyle w:val="ListParagraph"/>
              <w:numPr>
                <w:ilvl w:val="0"/>
                <w:numId w:val="97"/>
              </w:numPr>
              <w:spacing w:before="0" w:after="120" w:line="240" w:lineRule="auto"/>
              <w:ind w:left="361"/>
              <w:jc w:val="both"/>
              <w:rPr>
                <w:color w:val="000000"/>
              </w:rPr>
            </w:pPr>
            <w:r>
              <w:rPr>
                <w:color w:val="000000"/>
              </w:rPr>
              <w:t>Agent click “Cancel”</w:t>
            </w:r>
          </w:p>
        </w:tc>
        <w:tc>
          <w:tcPr>
            <w:tcW w:w="1994" w:type="pct"/>
          </w:tcPr>
          <w:p w:rsidR="00BC54CE" w:rsidRDefault="00BC54CE" w:rsidP="00BC54CE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[System cancel process]</w:t>
            </w:r>
          </w:p>
          <w:p w:rsidR="00BC54CE" w:rsidRDefault="00BC54CE" w:rsidP="00BC54CE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BC54CE" w:rsidRPr="00A14B5E" w:rsidRDefault="00BC54CE" w:rsidP="00F73A15">
            <w:pPr>
              <w:pStyle w:val="ListParagraph"/>
              <w:numPr>
                <w:ilvl w:val="0"/>
                <w:numId w:val="97"/>
              </w:numPr>
              <w:spacing w:before="0" w:after="120" w:line="240" w:lineRule="auto"/>
              <w:ind w:left="388"/>
              <w:jc w:val="both"/>
              <w:rPr>
                <w:color w:val="000000"/>
              </w:rPr>
            </w:pPr>
            <w:r>
              <w:rPr>
                <w:color w:val="000000"/>
              </w:rPr>
              <w:t>Cancel all process</w:t>
            </w:r>
          </w:p>
        </w:tc>
      </w:tr>
      <w:tr w:rsidR="00B3225F" w:rsidRPr="009F4FDB" w:rsidTr="002E551F">
        <w:trPr>
          <w:trHeight w:val="346"/>
        </w:trPr>
        <w:tc>
          <w:tcPr>
            <w:tcW w:w="965" w:type="pct"/>
            <w:shd w:val="clear" w:color="auto" w:fill="4F81BD"/>
          </w:tcPr>
          <w:p w:rsidR="00B3225F" w:rsidRPr="00692E19" w:rsidRDefault="00B3225F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B3225F" w:rsidRPr="00F70496" w:rsidRDefault="00B3225F" w:rsidP="002E551F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  <w:tc>
          <w:tcPr>
            <w:tcW w:w="1994" w:type="pct"/>
          </w:tcPr>
          <w:p w:rsidR="00B3225F" w:rsidRPr="00F70496" w:rsidRDefault="00B3225F" w:rsidP="002E551F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  <w:tr w:rsidR="00ED0CEC" w:rsidRPr="009F4FDB" w:rsidTr="00ED0CEC">
        <w:trPr>
          <w:trHeight w:val="346"/>
        </w:trPr>
        <w:tc>
          <w:tcPr>
            <w:tcW w:w="965" w:type="pct"/>
            <w:shd w:val="clear" w:color="auto" w:fill="4F81BD"/>
          </w:tcPr>
          <w:p w:rsidR="00ED0CEC" w:rsidRDefault="00ED0CEC" w:rsidP="002E551F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ED0CEC" w:rsidRPr="00F70496" w:rsidRDefault="00ED0CEC" w:rsidP="002E551F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</w:tc>
      </w:tr>
    </w:tbl>
    <w:p w:rsidR="00B3225F" w:rsidRDefault="00B3225F" w:rsidP="00B3225F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Activities Flow</w:t>
      </w:r>
    </w:p>
    <w:p w:rsidR="00B3225F" w:rsidRPr="000C45B6" w:rsidRDefault="009A6DC9" w:rsidP="00B3225F">
      <w:pPr>
        <w:ind w:left="0"/>
      </w:pPr>
      <w:r>
        <w:object w:dxaOrig="10365" w:dyaOrig="7875">
          <v:shape id="_x0000_i1035" type="#_x0000_t75" style="width:485.25pt;height:369pt" o:ole="">
            <v:imagedata r:id="rId37" o:title=""/>
          </v:shape>
          <o:OLEObject Type="Embed" ProgID="Visio.Drawing.15" ShapeID="_x0000_i1035" DrawAspect="Content" ObjectID="_1485327803" r:id="rId38"/>
        </w:object>
      </w:r>
    </w:p>
    <w:p w:rsidR="004E0EEB" w:rsidRDefault="004E0EEB" w:rsidP="004E0EEB">
      <w:pPr>
        <w:pStyle w:val="Heading2"/>
      </w:pPr>
      <w:bookmarkStart w:id="94" w:name="_Toc410786566"/>
      <w:r>
        <w:t>Tour Reservation</w:t>
      </w:r>
      <w:bookmarkEnd w:id="94"/>
    </w:p>
    <w:p w:rsidR="001717B7" w:rsidRDefault="001717B7" w:rsidP="001717B7">
      <w:pPr>
        <w:pStyle w:val="Heading3"/>
        <w:numPr>
          <w:ilvl w:val="2"/>
          <w:numId w:val="1"/>
        </w:numPr>
      </w:pPr>
      <w:bookmarkStart w:id="95" w:name="_Toc410786567"/>
      <w:r>
        <w:t>Search</w:t>
      </w:r>
    </w:p>
    <w:p w:rsidR="001717B7" w:rsidRPr="002439FF" w:rsidRDefault="001717B7" w:rsidP="001717B7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1717B7" w:rsidRPr="009F4FDB" w:rsidTr="00FA3825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1717B7" w:rsidRPr="008D2162" w:rsidRDefault="001717B7" w:rsidP="001717B7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Search</w:t>
            </w:r>
          </w:p>
        </w:tc>
      </w:tr>
      <w:tr w:rsidR="001717B7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1717B7" w:rsidRPr="004E636C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General user</w:t>
            </w:r>
          </w:p>
        </w:tc>
      </w:tr>
      <w:tr w:rsidR="001717B7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1717B7" w:rsidRPr="004E636C" w:rsidRDefault="001717B7" w:rsidP="005155B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user to search </w:t>
            </w:r>
            <w:r w:rsidR="005155BB">
              <w:rPr>
                <w:rFonts w:eastAsia="Times New Roman"/>
                <w:bCs w:val="0"/>
              </w:rPr>
              <w:t>with keyword</w:t>
            </w:r>
          </w:p>
        </w:tc>
      </w:tr>
      <w:tr w:rsidR="001717B7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1717B7" w:rsidRDefault="005155BB" w:rsidP="00FA3825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Search with keyword</w:t>
            </w:r>
          </w:p>
        </w:tc>
      </w:tr>
      <w:tr w:rsidR="001717B7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1717B7" w:rsidRPr="009F4FDB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1717B7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1717B7" w:rsidRPr="009F7E01" w:rsidRDefault="007A77CD" w:rsidP="007A77CD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 clicks on “Search</w:t>
            </w:r>
            <w:r w:rsidR="001717B7">
              <w:rPr>
                <w:rFonts w:eastAsia="Times New Roman"/>
                <w:bCs w:val="0"/>
              </w:rPr>
              <w:t>” button on the home page</w:t>
            </w:r>
          </w:p>
        </w:tc>
      </w:tr>
      <w:tr w:rsidR="001717B7" w:rsidRPr="009F4FDB" w:rsidTr="00FA3825">
        <w:trPr>
          <w:trHeight w:val="288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lastRenderedPageBreak/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1717B7" w:rsidRPr="009F7E01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Search result is displayed successfully.</w:t>
            </w:r>
          </w:p>
        </w:tc>
      </w:tr>
      <w:tr w:rsidR="001717B7" w:rsidRPr="009F4FDB" w:rsidTr="00FA3825">
        <w:trPr>
          <w:trHeight w:val="1872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1717B7" w:rsidRPr="002E541B" w:rsidRDefault="001717B7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1717B7" w:rsidRDefault="001717B7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[User search successfully]</w:t>
            </w:r>
          </w:p>
          <w:p w:rsidR="001717B7" w:rsidRDefault="001717B7" w:rsidP="00F73A15">
            <w:pPr>
              <w:pStyle w:val="ListParagraph"/>
              <w:numPr>
                <w:ilvl w:val="0"/>
                <w:numId w:val="65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 xml:space="preserve">User </w:t>
            </w:r>
            <w:r w:rsidR="00BA0FE0">
              <w:rPr>
                <w:rFonts w:eastAsia="Times New Roman"/>
                <w:bCs w:val="0"/>
              </w:rPr>
              <w:t>input their keyword to search</w:t>
            </w:r>
          </w:p>
          <w:p w:rsidR="001717B7" w:rsidRPr="00FB3FD2" w:rsidRDefault="001717B7" w:rsidP="00F73A15">
            <w:pPr>
              <w:pStyle w:val="ListParagraph"/>
              <w:numPr>
                <w:ilvl w:val="0"/>
                <w:numId w:val="66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User clicks on “Search” button</w:t>
            </w:r>
          </w:p>
        </w:tc>
        <w:tc>
          <w:tcPr>
            <w:tcW w:w="1994" w:type="pct"/>
          </w:tcPr>
          <w:p w:rsidR="001717B7" w:rsidRPr="002E541B" w:rsidRDefault="001717B7" w:rsidP="00FA3825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1717B7" w:rsidRDefault="001717B7" w:rsidP="00FA3825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display search result successfully]</w:t>
            </w:r>
          </w:p>
          <w:p w:rsidR="001717B7" w:rsidRDefault="001717B7" w:rsidP="00FA3825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BA0FE0" w:rsidRDefault="001717B7" w:rsidP="00F73A15">
            <w:pPr>
              <w:pStyle w:val="ListParagraph"/>
              <w:numPr>
                <w:ilvl w:val="0"/>
                <w:numId w:val="67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Search with specified </w:t>
            </w:r>
            <w:r w:rsidR="00BA0FE0">
              <w:rPr>
                <w:color w:val="000000"/>
              </w:rPr>
              <w:t>keyword.</w:t>
            </w:r>
          </w:p>
          <w:p w:rsidR="001717B7" w:rsidRPr="00974128" w:rsidRDefault="00BA0FE0" w:rsidP="00F73A15">
            <w:pPr>
              <w:pStyle w:val="ListParagraph"/>
              <w:numPr>
                <w:ilvl w:val="0"/>
                <w:numId w:val="67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1717B7">
              <w:rPr>
                <w:color w:val="000000"/>
              </w:rPr>
              <w:t>isplay search result.</w:t>
            </w:r>
          </w:p>
        </w:tc>
      </w:tr>
      <w:tr w:rsidR="001717B7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1717B7" w:rsidRPr="00692E19" w:rsidRDefault="001717B7" w:rsidP="00FA3825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1717B7" w:rsidRPr="006612A6" w:rsidRDefault="001717B7" w:rsidP="006612A6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1717B7" w:rsidRPr="006612A6" w:rsidRDefault="001717B7" w:rsidP="006612A6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6612A6" w:rsidRPr="009F4FDB" w:rsidTr="00FA3825">
        <w:trPr>
          <w:trHeight w:val="346"/>
        </w:trPr>
        <w:tc>
          <w:tcPr>
            <w:tcW w:w="965" w:type="pct"/>
            <w:shd w:val="clear" w:color="auto" w:fill="4F81BD"/>
          </w:tcPr>
          <w:p w:rsidR="006612A6" w:rsidRPr="00692E19" w:rsidRDefault="006612A6" w:rsidP="006612A6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6612A6" w:rsidRPr="00821C92" w:rsidRDefault="006612A6" w:rsidP="00821C92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no result is available for this keyword]</w:t>
            </w:r>
          </w:p>
        </w:tc>
        <w:tc>
          <w:tcPr>
            <w:tcW w:w="1994" w:type="pct"/>
          </w:tcPr>
          <w:p w:rsidR="006612A6" w:rsidRDefault="006612A6" w:rsidP="006612A6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no result is available for this keyword]</w:t>
            </w:r>
          </w:p>
          <w:p w:rsidR="006612A6" w:rsidRPr="00526643" w:rsidRDefault="00A82B8E" w:rsidP="00F73A15">
            <w:pPr>
              <w:pStyle w:val="ListParagraph"/>
              <w:numPr>
                <w:ilvl w:val="0"/>
                <w:numId w:val="68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Notify error for user.</w:t>
            </w:r>
          </w:p>
        </w:tc>
      </w:tr>
      <w:tr w:rsidR="00A82B8E" w:rsidRPr="009F4FDB" w:rsidTr="00A82B8E">
        <w:trPr>
          <w:trHeight w:val="346"/>
        </w:trPr>
        <w:tc>
          <w:tcPr>
            <w:tcW w:w="965" w:type="pct"/>
            <w:shd w:val="clear" w:color="auto" w:fill="4F81BD"/>
          </w:tcPr>
          <w:p w:rsidR="00A82B8E" w:rsidRDefault="00A82B8E" w:rsidP="006612A6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A92443" w:rsidRDefault="00A92443" w:rsidP="006612A6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Search in index first.</w:t>
            </w:r>
          </w:p>
          <w:p w:rsidR="00A82B8E" w:rsidRDefault="00A82B8E" w:rsidP="006612A6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Search result sorted </w:t>
            </w:r>
            <w:r w:rsidR="00A92443">
              <w:rPr>
                <w:color w:val="000000"/>
              </w:rPr>
              <w:t>from newest to oldest</w:t>
            </w:r>
            <w:r>
              <w:rPr>
                <w:color w:val="000000"/>
              </w:rPr>
              <w:t>.</w:t>
            </w:r>
          </w:p>
          <w:p w:rsidR="00A82B8E" w:rsidRDefault="00A82B8E" w:rsidP="006612A6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Display 10 result each page.</w:t>
            </w:r>
          </w:p>
          <w:p w:rsidR="00A82B8E" w:rsidRDefault="00A82B8E" w:rsidP="006612A6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Error message is “Sorry! There’re no result for “keyword”. Please try another one”</w:t>
            </w:r>
          </w:p>
        </w:tc>
      </w:tr>
    </w:tbl>
    <w:p w:rsidR="001717B7" w:rsidRDefault="001717B7" w:rsidP="001717B7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Activities Flow</w:t>
      </w:r>
    </w:p>
    <w:p w:rsidR="001717B7" w:rsidRPr="000C45B6" w:rsidRDefault="00A82B8E" w:rsidP="00A82B8E">
      <w:pPr>
        <w:ind w:left="0" w:firstLine="706"/>
      </w:pPr>
      <w:r>
        <w:object w:dxaOrig="7591" w:dyaOrig="5175">
          <v:shape id="_x0000_i1036" type="#_x0000_t75" style="width:379.5pt;height:258.75pt" o:ole="">
            <v:imagedata r:id="rId39" o:title=""/>
          </v:shape>
          <o:OLEObject Type="Embed" ProgID="Visio.Drawing.15" ShapeID="_x0000_i1036" DrawAspect="Content" ObjectID="_1485327804" r:id="rId40"/>
        </w:object>
      </w:r>
    </w:p>
    <w:p w:rsidR="001717B7" w:rsidRDefault="001717B7" w:rsidP="001717B7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Sequence Diagram</w:t>
      </w:r>
    </w:p>
    <w:p w:rsidR="001717B7" w:rsidRPr="0003654D" w:rsidRDefault="001B7D51" w:rsidP="001717B7">
      <w:pPr>
        <w:ind w:left="0"/>
      </w:pPr>
      <w:r>
        <w:object w:dxaOrig="17476" w:dyaOrig="6211">
          <v:shape id="_x0000_i1043" type="#_x0000_t75" style="width:486pt;height:172.5pt" o:ole="">
            <v:imagedata r:id="rId41" o:title=""/>
          </v:shape>
          <o:OLEObject Type="Embed" ProgID="Visio.Drawing.15" ShapeID="_x0000_i1043" DrawAspect="Content" ObjectID="_1485327805" r:id="rId42"/>
        </w:object>
      </w:r>
    </w:p>
    <w:p w:rsidR="00F930EB" w:rsidRDefault="00CD726C" w:rsidP="00F930EB">
      <w:pPr>
        <w:pStyle w:val="Heading3"/>
        <w:numPr>
          <w:ilvl w:val="2"/>
          <w:numId w:val="1"/>
        </w:numPr>
      </w:pPr>
      <w:r>
        <w:t>Search tour</w:t>
      </w:r>
      <w:bookmarkEnd w:id="95"/>
    </w:p>
    <w:p w:rsidR="00F930EB" w:rsidRPr="002439FF" w:rsidRDefault="00F930EB" w:rsidP="00F930EB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F930EB" w:rsidRPr="009F4FDB" w:rsidTr="00980514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F930EB" w:rsidRPr="008D2162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Search tour</w:t>
            </w:r>
          </w:p>
        </w:tc>
      </w:tr>
      <w:tr w:rsidR="00F930E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F930EB" w:rsidRPr="004E636C" w:rsidRDefault="00CD726C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General user</w:t>
            </w:r>
          </w:p>
        </w:tc>
      </w:tr>
      <w:tr w:rsidR="00F930E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F930EB" w:rsidRPr="004E636C" w:rsidRDefault="005E70A8" w:rsidP="00CD726C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</w:t>
            </w:r>
            <w:r w:rsidR="00F930EB">
              <w:rPr>
                <w:rFonts w:eastAsia="Times New Roman"/>
                <w:bCs w:val="0"/>
              </w:rPr>
              <w:t xml:space="preserve"> </w:t>
            </w:r>
            <w:r w:rsidR="00CD726C">
              <w:rPr>
                <w:rFonts w:eastAsia="Times New Roman"/>
                <w:bCs w:val="0"/>
              </w:rPr>
              <w:t>user</w:t>
            </w:r>
            <w:r w:rsidR="00F930EB">
              <w:rPr>
                <w:rFonts w:eastAsia="Times New Roman"/>
                <w:bCs w:val="0"/>
              </w:rPr>
              <w:t xml:space="preserve"> to </w:t>
            </w:r>
            <w:r w:rsidR="00CD726C">
              <w:rPr>
                <w:rFonts w:eastAsia="Times New Roman"/>
                <w:bCs w:val="0"/>
              </w:rPr>
              <w:t>search for tours</w:t>
            </w:r>
          </w:p>
        </w:tc>
      </w:tr>
      <w:tr w:rsidR="00F930E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F930EB" w:rsidRDefault="00CD726C" w:rsidP="00CD726C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Search result will be shown to user</w:t>
            </w:r>
          </w:p>
        </w:tc>
      </w:tr>
      <w:tr w:rsidR="00F930E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F930EB" w:rsidRPr="009F4FDB" w:rsidRDefault="00CD726C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F930E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F930EB" w:rsidRPr="009F7E01" w:rsidRDefault="00F40FCE" w:rsidP="00CD726C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</w:t>
            </w:r>
            <w:r w:rsidR="00F930EB">
              <w:rPr>
                <w:rFonts w:eastAsia="Times New Roman"/>
                <w:bCs w:val="0"/>
              </w:rPr>
              <w:t xml:space="preserve"> clicks on “</w:t>
            </w:r>
            <w:r w:rsidR="00CD726C">
              <w:rPr>
                <w:rFonts w:eastAsia="Times New Roman"/>
                <w:bCs w:val="0"/>
              </w:rPr>
              <w:t>Search tour</w:t>
            </w:r>
            <w:r w:rsidR="00F930EB">
              <w:rPr>
                <w:rFonts w:eastAsia="Times New Roman"/>
                <w:bCs w:val="0"/>
              </w:rPr>
              <w:t xml:space="preserve">” button on </w:t>
            </w:r>
            <w:r w:rsidR="00CD726C">
              <w:rPr>
                <w:rFonts w:eastAsia="Times New Roman"/>
                <w:bCs w:val="0"/>
              </w:rPr>
              <w:t>the home page</w:t>
            </w:r>
          </w:p>
        </w:tc>
      </w:tr>
      <w:tr w:rsidR="00F930E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F930EB" w:rsidRPr="009F7E01" w:rsidRDefault="00CD726C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Search result is displayed successfully</w:t>
            </w:r>
            <w:r w:rsidR="00F930EB">
              <w:rPr>
                <w:rFonts w:eastAsia="Times New Roman"/>
                <w:bCs w:val="0"/>
              </w:rPr>
              <w:t>.</w:t>
            </w:r>
          </w:p>
        </w:tc>
      </w:tr>
      <w:tr w:rsidR="00F930EB" w:rsidRPr="009F4FDB" w:rsidTr="00980514">
        <w:trPr>
          <w:trHeight w:val="1872"/>
        </w:trPr>
        <w:tc>
          <w:tcPr>
            <w:tcW w:w="965" w:type="pct"/>
            <w:shd w:val="clear" w:color="auto" w:fill="4F81BD"/>
          </w:tcPr>
          <w:p w:rsidR="00F930EB" w:rsidRPr="00692E19" w:rsidRDefault="00F930E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F930EB" w:rsidRPr="002E541B" w:rsidRDefault="00F930EB" w:rsidP="00980514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F930EB" w:rsidRDefault="00F930EB" w:rsidP="0098051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</w:t>
            </w:r>
            <w:r w:rsidR="009421FE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  <w:r w:rsidR="003014DF">
              <w:rPr>
                <w:color w:val="000000"/>
              </w:rPr>
              <w:t>search tour</w:t>
            </w:r>
            <w:r>
              <w:rPr>
                <w:color w:val="000000"/>
              </w:rPr>
              <w:t xml:space="preserve"> successfully]</w:t>
            </w:r>
          </w:p>
          <w:p w:rsidR="002D109C" w:rsidRPr="002D109C" w:rsidRDefault="00F40FCE" w:rsidP="00F73A15">
            <w:pPr>
              <w:pStyle w:val="ListParagraph"/>
              <w:numPr>
                <w:ilvl w:val="0"/>
                <w:numId w:val="8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 xml:space="preserve">User specifies </w:t>
            </w:r>
            <w:r w:rsidR="002D109C">
              <w:rPr>
                <w:rFonts w:eastAsia="Times New Roman"/>
                <w:bCs w:val="0"/>
              </w:rPr>
              <w:t>their trip’s information (more detailed information filling, more accurate search result)</w:t>
            </w:r>
          </w:p>
          <w:p w:rsidR="002D109C" w:rsidRDefault="002D109C" w:rsidP="00C65CC0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Start location and destination</w:t>
            </w:r>
          </w:p>
          <w:p w:rsidR="002D109C" w:rsidRDefault="00025366" w:rsidP="00C65CC0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Expecting price</w:t>
            </w:r>
          </w:p>
          <w:p w:rsidR="00025366" w:rsidRDefault="00025366" w:rsidP="00C65CC0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Time and duration</w:t>
            </w:r>
          </w:p>
          <w:p w:rsidR="00025366" w:rsidRDefault="0005542D" w:rsidP="00C65CC0">
            <w:pPr>
              <w:pStyle w:val="ListParagraph"/>
              <w:numPr>
                <w:ilvl w:val="0"/>
                <w:numId w:val="56"/>
              </w:numPr>
              <w:spacing w:before="0" w:after="120" w:line="240" w:lineRule="auto"/>
              <w:ind w:left="721"/>
              <w:rPr>
                <w:color w:val="000000"/>
              </w:rPr>
            </w:pPr>
            <w:r>
              <w:rPr>
                <w:color w:val="000000"/>
              </w:rPr>
              <w:t>Passengers</w:t>
            </w:r>
            <w:r w:rsidR="00025366">
              <w:rPr>
                <w:color w:val="000000"/>
              </w:rPr>
              <w:t xml:space="preserve"> (with or without children, how many?)</w:t>
            </w:r>
          </w:p>
          <w:p w:rsidR="00F930EB" w:rsidRPr="00FB3FD2" w:rsidRDefault="005628B6" w:rsidP="00F73A15">
            <w:pPr>
              <w:pStyle w:val="ListParagraph"/>
              <w:numPr>
                <w:ilvl w:val="0"/>
                <w:numId w:val="85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User clicks on “Search tour” button</w:t>
            </w:r>
          </w:p>
        </w:tc>
        <w:tc>
          <w:tcPr>
            <w:tcW w:w="1994" w:type="pct"/>
          </w:tcPr>
          <w:p w:rsidR="00F930EB" w:rsidRPr="002E541B" w:rsidRDefault="00F930EB" w:rsidP="00980514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F930EB" w:rsidRDefault="00F930EB" w:rsidP="0098051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[System </w:t>
            </w:r>
            <w:r w:rsidR="003014DF">
              <w:rPr>
                <w:color w:val="000000"/>
              </w:rPr>
              <w:t>display search result</w:t>
            </w:r>
            <w:r>
              <w:rPr>
                <w:color w:val="000000"/>
              </w:rPr>
              <w:t xml:space="preserve"> successfully]</w:t>
            </w:r>
          </w:p>
          <w:p w:rsidR="00F930EB" w:rsidRDefault="00F930EB" w:rsidP="00980514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F930EB" w:rsidRDefault="00F930EB" w:rsidP="00980514">
            <w:pPr>
              <w:pStyle w:val="ListParagraph"/>
              <w:spacing w:before="0" w:after="120" w:line="240" w:lineRule="auto"/>
              <w:ind w:left="0"/>
              <w:jc w:val="both"/>
              <w:rPr>
                <w:color w:val="000000"/>
              </w:rPr>
            </w:pPr>
          </w:p>
          <w:p w:rsidR="00F930EB" w:rsidRDefault="00F930EB" w:rsidP="00980514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FB3FD2" w:rsidRDefault="00FB3FD2" w:rsidP="00980514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F930EB" w:rsidRDefault="00F930EB" w:rsidP="00980514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FB3FD2" w:rsidRDefault="00FB3FD2" w:rsidP="00980514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F930EB" w:rsidRPr="00974128" w:rsidRDefault="00FB3FD2" w:rsidP="00F73A15">
            <w:pPr>
              <w:pStyle w:val="ListParagraph"/>
              <w:numPr>
                <w:ilvl w:val="0"/>
                <w:numId w:val="86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Search tour with specified information and display search result.</w:t>
            </w:r>
          </w:p>
        </w:tc>
      </w:tr>
      <w:tr w:rsidR="0055388D" w:rsidRPr="009F4FDB" w:rsidTr="00980514">
        <w:trPr>
          <w:trHeight w:val="346"/>
        </w:trPr>
        <w:tc>
          <w:tcPr>
            <w:tcW w:w="965" w:type="pct"/>
            <w:shd w:val="clear" w:color="auto" w:fill="4F81BD"/>
          </w:tcPr>
          <w:p w:rsidR="0055388D" w:rsidRPr="00692E19" w:rsidRDefault="0055388D" w:rsidP="0055388D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55388D" w:rsidRDefault="0055388D" w:rsidP="0055388D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no tour is available on the selected date]</w:t>
            </w:r>
          </w:p>
          <w:p w:rsidR="0055388D" w:rsidRDefault="0055388D" w:rsidP="0055388D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274B5D" w:rsidRPr="00316C0D" w:rsidRDefault="00274B5D" w:rsidP="0055388D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55388D" w:rsidRPr="00EB50E3" w:rsidRDefault="0055388D" w:rsidP="00F73A15">
            <w:pPr>
              <w:pStyle w:val="ListParagraph"/>
              <w:numPr>
                <w:ilvl w:val="0"/>
                <w:numId w:val="69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Repeat</w:t>
            </w:r>
            <w:r w:rsidR="00274B5D">
              <w:rPr>
                <w:color w:val="000000"/>
              </w:rPr>
              <w:t xml:space="preserve"> steps in</w:t>
            </w:r>
            <w:r>
              <w:rPr>
                <w:color w:val="000000"/>
              </w:rPr>
              <w:t xml:space="preserve"> normal </w:t>
            </w:r>
            <w:r w:rsidR="00274B5D">
              <w:rPr>
                <w:color w:val="000000"/>
              </w:rPr>
              <w:t>flow</w:t>
            </w:r>
          </w:p>
        </w:tc>
        <w:tc>
          <w:tcPr>
            <w:tcW w:w="1994" w:type="pct"/>
          </w:tcPr>
          <w:p w:rsidR="0055388D" w:rsidRDefault="0055388D" w:rsidP="0055388D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[When no tour is available on the selected date]</w:t>
            </w:r>
          </w:p>
          <w:p w:rsidR="0055388D" w:rsidRPr="00526643" w:rsidRDefault="00274B5D" w:rsidP="00F73A15">
            <w:pPr>
              <w:pStyle w:val="ListParagraph"/>
              <w:numPr>
                <w:ilvl w:val="0"/>
                <w:numId w:val="87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Show option to select another day</w:t>
            </w:r>
          </w:p>
        </w:tc>
      </w:tr>
      <w:tr w:rsidR="002179D4" w:rsidRPr="009F4FDB" w:rsidTr="00980514">
        <w:trPr>
          <w:trHeight w:val="346"/>
        </w:trPr>
        <w:tc>
          <w:tcPr>
            <w:tcW w:w="965" w:type="pct"/>
            <w:shd w:val="clear" w:color="auto" w:fill="4F81BD"/>
          </w:tcPr>
          <w:p w:rsidR="002179D4" w:rsidRPr="00692E19" w:rsidRDefault="002179D4" w:rsidP="002179D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Exception flow</w:t>
            </w:r>
          </w:p>
        </w:tc>
        <w:tc>
          <w:tcPr>
            <w:tcW w:w="2041" w:type="pct"/>
          </w:tcPr>
          <w:p w:rsidR="002179D4" w:rsidRPr="002179D4" w:rsidRDefault="002179D4" w:rsidP="002179D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no tour is available on the selected location]</w:t>
            </w:r>
          </w:p>
        </w:tc>
        <w:tc>
          <w:tcPr>
            <w:tcW w:w="1994" w:type="pct"/>
          </w:tcPr>
          <w:p w:rsidR="002179D4" w:rsidRDefault="002179D4" w:rsidP="002179D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no tour is available on the selected location]</w:t>
            </w:r>
          </w:p>
          <w:p w:rsidR="002179D4" w:rsidRPr="00526643" w:rsidRDefault="002179D4" w:rsidP="00F73A15">
            <w:pPr>
              <w:pStyle w:val="ListParagraph"/>
              <w:numPr>
                <w:ilvl w:val="0"/>
                <w:numId w:val="88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Display error message.</w:t>
            </w:r>
          </w:p>
        </w:tc>
      </w:tr>
      <w:tr w:rsidR="002179D4" w:rsidTr="00885650">
        <w:trPr>
          <w:trHeight w:val="346"/>
        </w:trPr>
        <w:tc>
          <w:tcPr>
            <w:tcW w:w="965" w:type="pct"/>
            <w:shd w:val="clear" w:color="auto" w:fill="4F81BD"/>
          </w:tcPr>
          <w:p w:rsidR="002179D4" w:rsidRDefault="002179D4" w:rsidP="002179D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2179D4" w:rsidRDefault="002179D4" w:rsidP="002179D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Search in index first.</w:t>
            </w:r>
          </w:p>
          <w:p w:rsidR="002179D4" w:rsidRDefault="002179D4" w:rsidP="002179D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Search result sorted tour from newest to oldest.</w:t>
            </w:r>
          </w:p>
          <w:p w:rsidR="002179D4" w:rsidRDefault="002179D4" w:rsidP="002179D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Display 10 tour result each page.</w:t>
            </w:r>
          </w:p>
        </w:tc>
      </w:tr>
    </w:tbl>
    <w:p w:rsidR="00F930EB" w:rsidRDefault="00F930EB" w:rsidP="00F930EB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Activities Flow</w:t>
      </w:r>
    </w:p>
    <w:p w:rsidR="00F930EB" w:rsidRPr="000C45B6" w:rsidRDefault="00AA54E1" w:rsidP="00F930EB">
      <w:pPr>
        <w:ind w:left="0"/>
      </w:pPr>
      <w:r>
        <w:object w:dxaOrig="8850" w:dyaOrig="7080">
          <v:shape id="_x0000_i1037" type="#_x0000_t75" style="width:442.5pt;height:354pt" o:ole="">
            <v:imagedata r:id="rId43" o:title=""/>
          </v:shape>
          <o:OLEObject Type="Embed" ProgID="Visio.Drawing.15" ShapeID="_x0000_i1037" DrawAspect="Content" ObjectID="_1485327806" r:id="rId44"/>
        </w:object>
      </w:r>
    </w:p>
    <w:p w:rsidR="00F930EB" w:rsidRDefault="00F930EB" w:rsidP="00F930EB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t>Detail Processing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7"/>
        <w:gridCol w:w="1074"/>
        <w:gridCol w:w="7639"/>
      </w:tblGrid>
      <w:tr w:rsidR="00AA54E1" w:rsidTr="007016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tcBorders>
              <w:left w:val="single" w:sz="12" w:space="0" w:color="5B9BD5" w:themeColor="accent1"/>
              <w:bottom w:val="single" w:sz="4" w:space="0" w:color="auto"/>
              <w:right w:val="single" w:sz="12" w:space="0" w:color="5B9BD5" w:themeColor="accent1"/>
            </w:tcBorders>
          </w:tcPr>
          <w:p w:rsidR="00AA54E1" w:rsidRDefault="00AA54E1" w:rsidP="00701603">
            <w:pPr>
              <w:spacing w:before="0" w:after="120" w:line="240" w:lineRule="auto"/>
              <w:ind w:left="0"/>
              <w:jc w:val="center"/>
            </w:pPr>
            <w:r>
              <w:t>Activity</w:t>
            </w:r>
          </w:p>
        </w:tc>
        <w:tc>
          <w:tcPr>
            <w:tcW w:w="1080" w:type="dxa"/>
            <w:tcBorders>
              <w:left w:val="single" w:sz="12" w:space="0" w:color="5B9BD5" w:themeColor="accent1"/>
              <w:bottom w:val="single" w:sz="4" w:space="0" w:color="auto"/>
              <w:right w:val="single" w:sz="12" w:space="0" w:color="5B9BD5" w:themeColor="accent1"/>
            </w:tcBorders>
          </w:tcPr>
          <w:p w:rsidR="00AA54E1" w:rsidRDefault="00AA54E1" w:rsidP="00701603">
            <w:pPr>
              <w:spacing w:before="0" w:after="12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 Code</w:t>
            </w:r>
          </w:p>
        </w:tc>
        <w:tc>
          <w:tcPr>
            <w:tcW w:w="7735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4" w:space="0" w:color="auto"/>
              <w:right w:val="single" w:sz="12" w:space="0" w:color="5B9BD5" w:themeColor="accent1"/>
            </w:tcBorders>
          </w:tcPr>
          <w:p w:rsidR="00AA54E1" w:rsidRDefault="00AA54E1" w:rsidP="00701603">
            <w:pPr>
              <w:spacing w:before="0" w:after="12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A54E1" w:rsidTr="007016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  <w:tcBorders>
              <w:top w:val="single" w:sz="4" w:space="0" w:color="auto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FFFFFF" w:themeFill="background1"/>
          </w:tcPr>
          <w:p w:rsidR="00AA54E1" w:rsidRPr="002B03BB" w:rsidRDefault="00AA54E1" w:rsidP="00701603">
            <w:pPr>
              <w:spacing w:before="0" w:after="120" w:line="240" w:lineRule="auto"/>
              <w:ind w:left="0"/>
              <w:jc w:val="center"/>
              <w:rPr>
                <w:b w:val="0"/>
                <w:color w:val="auto"/>
              </w:rPr>
            </w:pPr>
            <w:r w:rsidRPr="002B03BB">
              <w:rPr>
                <w:b w:val="0"/>
                <w:color w:val="auto"/>
              </w:rPr>
              <w:t>(4)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FFFFFF" w:themeFill="background1"/>
          </w:tcPr>
          <w:p w:rsidR="00AA54E1" w:rsidRPr="002B03BB" w:rsidRDefault="00AA54E1" w:rsidP="00701603">
            <w:pPr>
              <w:spacing w:before="0" w:after="120"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BR01</w:t>
            </w:r>
          </w:p>
        </w:tc>
        <w:tc>
          <w:tcPr>
            <w:tcW w:w="7735" w:type="dxa"/>
            <w:tcBorders>
              <w:top w:val="single" w:sz="4" w:space="0" w:color="auto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shd w:val="clear" w:color="auto" w:fill="FFFFFF" w:themeFill="background1"/>
          </w:tcPr>
          <w:p w:rsidR="00AA54E1" w:rsidRPr="00776804" w:rsidRDefault="00AA54E1" w:rsidP="00701603">
            <w:pPr>
              <w:spacing w:before="0" w:after="12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Verify search result</w:t>
            </w:r>
          </w:p>
          <w:p w:rsidR="00AA54E1" w:rsidRPr="00A3019D" w:rsidRDefault="00AA54E1" w:rsidP="00701603">
            <w:pPr>
              <w:pStyle w:val="BulletLis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Cs/>
                <w:szCs w:val="20"/>
              </w:rPr>
            </w:pPr>
            <w:r w:rsidRPr="00A3019D">
              <w:rPr>
                <w:rFonts w:ascii="Tahoma" w:hAnsi="Tahoma" w:cs="Tahoma"/>
              </w:rPr>
              <w:t xml:space="preserve">IF </w:t>
            </w:r>
            <w:r>
              <w:rPr>
                <w:rFonts w:ascii="Tahoma" w:hAnsi="Tahoma" w:cs="Tahoma"/>
              </w:rPr>
              <w:t>there are no tour in user’s specified date</w:t>
            </w:r>
            <w:r w:rsidRPr="00A3019D">
              <w:rPr>
                <w:rFonts w:ascii="Tahoma" w:hAnsi="Tahoma" w:cs="Tahoma"/>
              </w:rPr>
              <w:t xml:space="preserve"> THEN</w:t>
            </w:r>
          </w:p>
          <w:p w:rsidR="00AA54E1" w:rsidRDefault="00AA54E1" w:rsidP="00701603">
            <w:pPr>
              <w:pStyle w:val="BulletList1"/>
              <w:numPr>
                <w:ilvl w:val="1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Cs/>
                <w:szCs w:val="20"/>
              </w:rPr>
            </w:pPr>
            <w:r w:rsidRPr="00A3019D">
              <w:rPr>
                <w:rFonts w:ascii="Tahoma" w:eastAsia="Times New Roman" w:hAnsi="Tahoma" w:cs="Tahoma"/>
                <w:bCs/>
                <w:szCs w:val="20"/>
              </w:rPr>
              <w:lastRenderedPageBreak/>
              <w:t>DISPLAY ‘</w:t>
            </w:r>
            <w:r>
              <w:rPr>
                <w:rFonts w:ascii="Tahoma" w:eastAsia="Times New Roman" w:hAnsi="Tahoma" w:cs="Tahoma"/>
                <w:bCs/>
                <w:szCs w:val="20"/>
              </w:rPr>
              <w:t>Sorry</w:t>
            </w:r>
            <w:r w:rsidRPr="00A3019D">
              <w:rPr>
                <w:rFonts w:ascii="Tahoma" w:eastAsia="Times New Roman" w:hAnsi="Tahoma" w:cs="Tahoma"/>
                <w:bCs/>
                <w:szCs w:val="20"/>
              </w:rPr>
              <w:t xml:space="preserve">! </w:t>
            </w:r>
            <w:r>
              <w:rPr>
                <w:rFonts w:ascii="Tahoma" w:eastAsia="Times New Roman" w:hAnsi="Tahoma" w:cs="Tahoma"/>
                <w:bCs/>
                <w:szCs w:val="20"/>
              </w:rPr>
              <w:t>There are no tour in this date, p</w:t>
            </w:r>
            <w:r w:rsidRPr="00A3019D">
              <w:rPr>
                <w:rFonts w:ascii="Tahoma" w:eastAsia="Times New Roman" w:hAnsi="Tahoma" w:cs="Tahoma"/>
                <w:bCs/>
                <w:szCs w:val="20"/>
              </w:rPr>
              <w:t xml:space="preserve">lease </w:t>
            </w:r>
            <w:r>
              <w:rPr>
                <w:rFonts w:ascii="Tahoma" w:eastAsia="Times New Roman" w:hAnsi="Tahoma" w:cs="Tahoma"/>
                <w:bCs/>
                <w:szCs w:val="20"/>
              </w:rPr>
              <w:t>select a different time</w:t>
            </w:r>
            <w:r w:rsidRPr="00A3019D">
              <w:rPr>
                <w:rFonts w:ascii="Tahoma" w:eastAsia="Times New Roman" w:hAnsi="Tahoma" w:cs="Tahoma"/>
                <w:bCs/>
                <w:szCs w:val="20"/>
              </w:rPr>
              <w:t>’</w:t>
            </w:r>
          </w:p>
          <w:p w:rsidR="00AA54E1" w:rsidRPr="002B03BB" w:rsidRDefault="00AA54E1" w:rsidP="00F73A15">
            <w:pPr>
              <w:pStyle w:val="ListParagraph"/>
              <w:numPr>
                <w:ilvl w:val="0"/>
                <w:numId w:val="63"/>
              </w:numPr>
              <w:spacing w:before="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F71">
              <w:rPr>
                <w:rFonts w:eastAsia="Times New Roman" w:cs="Tahoma"/>
              </w:rPr>
              <w:t xml:space="preserve">Show </w:t>
            </w:r>
            <w:r>
              <w:rPr>
                <w:rFonts w:eastAsia="Times New Roman" w:cs="Tahoma"/>
              </w:rPr>
              <w:t>select date option</w:t>
            </w:r>
            <w:r w:rsidRPr="008E6F71">
              <w:rPr>
                <w:rFonts w:eastAsia="Times New Roman" w:cs="Tahoma"/>
              </w:rPr>
              <w:t>.</w:t>
            </w:r>
          </w:p>
        </w:tc>
      </w:tr>
    </w:tbl>
    <w:p w:rsidR="0003654D" w:rsidRDefault="0003654D" w:rsidP="0003654D">
      <w:pPr>
        <w:pStyle w:val="Heading3"/>
        <w:numPr>
          <w:ilvl w:val="2"/>
          <w:numId w:val="1"/>
        </w:numPr>
      </w:pPr>
      <w:bookmarkStart w:id="96" w:name="_Toc410786568"/>
      <w:r>
        <w:lastRenderedPageBreak/>
        <w:t>View tour</w:t>
      </w:r>
      <w:bookmarkEnd w:id="96"/>
    </w:p>
    <w:p w:rsidR="0003654D" w:rsidRPr="002439FF" w:rsidRDefault="0003654D" w:rsidP="0003654D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03654D" w:rsidRPr="009F4FDB" w:rsidTr="00701603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03654D" w:rsidRPr="008D2162" w:rsidRDefault="00844602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View</w:t>
            </w:r>
            <w:r w:rsidR="0003654D">
              <w:rPr>
                <w:rFonts w:eastAsia="Times New Roman"/>
                <w:bCs w:val="0"/>
              </w:rPr>
              <w:t xml:space="preserve"> tour</w:t>
            </w:r>
          </w:p>
        </w:tc>
      </w:tr>
      <w:tr w:rsidR="0003654D" w:rsidRPr="009F4FDB" w:rsidTr="00701603">
        <w:trPr>
          <w:trHeight w:val="288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03654D" w:rsidRPr="004E636C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General user</w:t>
            </w:r>
          </w:p>
        </w:tc>
      </w:tr>
      <w:tr w:rsidR="0003654D" w:rsidRPr="009F4FDB" w:rsidTr="00701603">
        <w:trPr>
          <w:trHeight w:val="288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03654D" w:rsidRPr="004E636C" w:rsidRDefault="0003654D" w:rsidP="0028371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user to </w:t>
            </w:r>
            <w:r w:rsidR="0028371B">
              <w:rPr>
                <w:rFonts w:eastAsia="Times New Roman"/>
                <w:bCs w:val="0"/>
              </w:rPr>
              <w:t>view</w:t>
            </w:r>
            <w:r>
              <w:rPr>
                <w:rFonts w:eastAsia="Times New Roman"/>
                <w:bCs w:val="0"/>
              </w:rPr>
              <w:t xml:space="preserve"> tour</w:t>
            </w:r>
            <w:r w:rsidR="0028371B">
              <w:rPr>
                <w:rFonts w:eastAsia="Times New Roman"/>
                <w:bCs w:val="0"/>
              </w:rPr>
              <w:t>’s detail</w:t>
            </w:r>
          </w:p>
        </w:tc>
      </w:tr>
      <w:tr w:rsidR="0003654D" w:rsidRPr="009F4FDB" w:rsidTr="00701603">
        <w:trPr>
          <w:trHeight w:val="288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03654D" w:rsidRDefault="0083581F" w:rsidP="00701603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View tour’s detail information</w:t>
            </w:r>
          </w:p>
        </w:tc>
      </w:tr>
      <w:tr w:rsidR="0003654D" w:rsidRPr="009F4FDB" w:rsidTr="00701603">
        <w:trPr>
          <w:trHeight w:val="288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03654D" w:rsidRPr="009F4FDB" w:rsidRDefault="0003654D" w:rsidP="008358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03654D" w:rsidRPr="009F4FDB" w:rsidTr="00701603">
        <w:trPr>
          <w:trHeight w:val="288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03654D" w:rsidRPr="009F7E01" w:rsidRDefault="0003654D" w:rsidP="0083581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 clicks on “</w:t>
            </w:r>
            <w:r w:rsidR="0083581F">
              <w:rPr>
                <w:rFonts w:eastAsia="Times New Roman"/>
                <w:bCs w:val="0"/>
              </w:rPr>
              <w:t>Detail</w:t>
            </w:r>
            <w:r>
              <w:rPr>
                <w:rFonts w:eastAsia="Times New Roman"/>
                <w:bCs w:val="0"/>
              </w:rPr>
              <w:t xml:space="preserve">” </w:t>
            </w:r>
            <w:r w:rsidR="0083581F">
              <w:rPr>
                <w:rFonts w:eastAsia="Times New Roman"/>
                <w:bCs w:val="0"/>
              </w:rPr>
              <w:t>link on tour’s model</w:t>
            </w:r>
          </w:p>
        </w:tc>
      </w:tr>
      <w:tr w:rsidR="0003654D" w:rsidRPr="009F4FDB" w:rsidTr="00701603">
        <w:trPr>
          <w:trHeight w:val="288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03654D" w:rsidRPr="009F7E01" w:rsidRDefault="0083581F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Tour’s detail page</w:t>
            </w:r>
            <w:r w:rsidR="0003654D">
              <w:rPr>
                <w:rFonts w:eastAsia="Times New Roman"/>
                <w:bCs w:val="0"/>
              </w:rPr>
              <w:t xml:space="preserve"> is displayed successfully.</w:t>
            </w:r>
          </w:p>
        </w:tc>
      </w:tr>
      <w:tr w:rsidR="0003654D" w:rsidRPr="009F4FDB" w:rsidTr="009423A7">
        <w:trPr>
          <w:trHeight w:val="1383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03654D" w:rsidRPr="002E541B" w:rsidRDefault="0003654D" w:rsidP="00701603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03654D" w:rsidRDefault="0003654D" w:rsidP="00701603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[User </w:t>
            </w:r>
            <w:r w:rsidR="009423A7">
              <w:rPr>
                <w:color w:val="000000"/>
              </w:rPr>
              <w:t>view</w:t>
            </w:r>
            <w:r>
              <w:rPr>
                <w:color w:val="000000"/>
              </w:rPr>
              <w:t xml:space="preserve"> tour</w:t>
            </w:r>
            <w:r w:rsidR="009423A7">
              <w:rPr>
                <w:color w:val="000000"/>
              </w:rPr>
              <w:t>’s detail</w:t>
            </w:r>
            <w:r>
              <w:rPr>
                <w:color w:val="000000"/>
              </w:rPr>
              <w:t xml:space="preserve"> successfully]</w:t>
            </w:r>
          </w:p>
          <w:p w:rsidR="0003654D" w:rsidRPr="00FB3FD2" w:rsidRDefault="0083581F" w:rsidP="0083581F">
            <w:pPr>
              <w:pStyle w:val="ListParagraph"/>
              <w:numPr>
                <w:ilvl w:val="0"/>
                <w:numId w:val="59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83581F">
              <w:rPr>
                <w:rFonts w:eastAsia="Times New Roman"/>
                <w:bCs w:val="0"/>
              </w:rPr>
              <w:t>User clicks on “Detail” link on tour’s model</w:t>
            </w:r>
          </w:p>
        </w:tc>
        <w:tc>
          <w:tcPr>
            <w:tcW w:w="1994" w:type="pct"/>
          </w:tcPr>
          <w:p w:rsidR="0003654D" w:rsidRPr="002E541B" w:rsidRDefault="0003654D" w:rsidP="00701603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03654D" w:rsidRDefault="0003654D" w:rsidP="00701603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[System display </w:t>
            </w:r>
            <w:r w:rsidR="009423A7">
              <w:rPr>
                <w:color w:val="000000"/>
              </w:rPr>
              <w:t>tour’s detail</w:t>
            </w:r>
            <w:r>
              <w:rPr>
                <w:color w:val="000000"/>
              </w:rPr>
              <w:t xml:space="preserve"> successfully]</w:t>
            </w:r>
          </w:p>
          <w:p w:rsidR="0003654D" w:rsidRDefault="0003654D" w:rsidP="00701603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03654D" w:rsidRPr="00974128" w:rsidRDefault="009423A7" w:rsidP="006B5BD6">
            <w:pPr>
              <w:pStyle w:val="ListParagraph"/>
              <w:numPr>
                <w:ilvl w:val="0"/>
                <w:numId w:val="60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Display tour’s detail information</w:t>
            </w:r>
          </w:p>
        </w:tc>
      </w:tr>
      <w:tr w:rsidR="0003654D" w:rsidRPr="009F4FDB" w:rsidTr="00701603">
        <w:trPr>
          <w:trHeight w:val="346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03654D" w:rsidRPr="002C69AF" w:rsidRDefault="0003654D" w:rsidP="00701603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03654D" w:rsidRPr="009423A7" w:rsidRDefault="0003654D" w:rsidP="009423A7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03654D" w:rsidRPr="009F4FDB" w:rsidTr="00701603">
        <w:trPr>
          <w:trHeight w:val="346"/>
        </w:trPr>
        <w:tc>
          <w:tcPr>
            <w:tcW w:w="965" w:type="pct"/>
            <w:shd w:val="clear" w:color="auto" w:fill="4F81BD"/>
          </w:tcPr>
          <w:p w:rsidR="0003654D" w:rsidRPr="00692E19" w:rsidRDefault="0003654D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03654D" w:rsidRPr="00825F4C" w:rsidRDefault="0003654D" w:rsidP="00701603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03654D" w:rsidRPr="009423A7" w:rsidRDefault="0003654D" w:rsidP="009423A7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9423A7" w:rsidRPr="009F4FDB" w:rsidTr="009423A7">
        <w:trPr>
          <w:trHeight w:val="346"/>
        </w:trPr>
        <w:tc>
          <w:tcPr>
            <w:tcW w:w="965" w:type="pct"/>
            <w:shd w:val="clear" w:color="auto" w:fill="4F81BD"/>
          </w:tcPr>
          <w:p w:rsidR="009423A7" w:rsidRDefault="009423A7" w:rsidP="00701603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9423A7" w:rsidRPr="009423A7" w:rsidRDefault="009423A7" w:rsidP="009423A7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1717B7" w:rsidRDefault="001717B7" w:rsidP="001717B7">
      <w:pPr>
        <w:pStyle w:val="Heading3"/>
        <w:numPr>
          <w:ilvl w:val="2"/>
          <w:numId w:val="1"/>
        </w:numPr>
      </w:pPr>
      <w:r>
        <w:t>View agent</w:t>
      </w:r>
    </w:p>
    <w:p w:rsidR="001717B7" w:rsidRDefault="001717B7" w:rsidP="001717B7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E10BB4" w:rsidRPr="009F4FDB" w:rsidTr="009A5BBE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E10BB4" w:rsidRPr="008D2162" w:rsidRDefault="00E10BB4" w:rsidP="00445A6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View </w:t>
            </w:r>
            <w:r w:rsidR="00445A6F">
              <w:rPr>
                <w:rFonts w:eastAsia="Times New Roman"/>
                <w:bCs w:val="0"/>
              </w:rPr>
              <w:t>agent</w:t>
            </w:r>
          </w:p>
        </w:tc>
      </w:tr>
      <w:tr w:rsidR="00E10BB4" w:rsidRPr="009F4FDB" w:rsidTr="009A5BBE">
        <w:trPr>
          <w:trHeight w:val="288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E10BB4" w:rsidRPr="004E636C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General user</w:t>
            </w:r>
          </w:p>
        </w:tc>
      </w:tr>
      <w:tr w:rsidR="00E10BB4" w:rsidRPr="009F4FDB" w:rsidTr="009A5BBE">
        <w:trPr>
          <w:trHeight w:val="288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E10BB4" w:rsidRPr="004E636C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 user to view</w:t>
            </w:r>
            <w:r w:rsidR="00445A6F">
              <w:rPr>
                <w:rFonts w:eastAsia="Times New Roman"/>
                <w:bCs w:val="0"/>
              </w:rPr>
              <w:t xml:space="preserve"> agent</w:t>
            </w:r>
            <w:r>
              <w:rPr>
                <w:rFonts w:eastAsia="Times New Roman"/>
                <w:bCs w:val="0"/>
              </w:rPr>
              <w:t>’s detail</w:t>
            </w:r>
          </w:p>
        </w:tc>
      </w:tr>
      <w:tr w:rsidR="00E10BB4" w:rsidRPr="009F4FDB" w:rsidTr="009A5BBE">
        <w:trPr>
          <w:trHeight w:val="288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E10BB4" w:rsidRDefault="00E10BB4" w:rsidP="009A5BBE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V</w:t>
            </w:r>
            <w:r w:rsidR="00445A6F">
              <w:rPr>
                <w:color w:val="000000"/>
              </w:rPr>
              <w:t>iew agent</w:t>
            </w:r>
            <w:r>
              <w:rPr>
                <w:color w:val="000000"/>
              </w:rPr>
              <w:t>’s detail information</w:t>
            </w:r>
          </w:p>
        </w:tc>
      </w:tr>
      <w:tr w:rsidR="00E10BB4" w:rsidRPr="009F4FDB" w:rsidTr="009A5BBE">
        <w:trPr>
          <w:trHeight w:val="288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E10BB4" w:rsidRPr="009F4FDB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</w:tc>
      </w:tr>
      <w:tr w:rsidR="00E10BB4" w:rsidRPr="009F4FDB" w:rsidTr="009A5BBE">
        <w:trPr>
          <w:trHeight w:val="288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E10BB4" w:rsidRPr="009F7E01" w:rsidRDefault="00445A6F" w:rsidP="00445A6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 clicks on agent’s name.</w:t>
            </w:r>
            <w:r w:rsidR="00E10BB4">
              <w:rPr>
                <w:rFonts w:eastAsia="Times New Roman"/>
                <w:bCs w:val="0"/>
              </w:rPr>
              <w:t xml:space="preserve"> </w:t>
            </w:r>
          </w:p>
        </w:tc>
      </w:tr>
      <w:tr w:rsidR="00E10BB4" w:rsidRPr="009F4FDB" w:rsidTr="009A5BBE">
        <w:trPr>
          <w:trHeight w:val="288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E10BB4" w:rsidRPr="009F7E01" w:rsidRDefault="00445A6F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Agent</w:t>
            </w:r>
            <w:r w:rsidR="00E10BB4">
              <w:rPr>
                <w:rFonts w:eastAsia="Times New Roman"/>
                <w:bCs w:val="0"/>
              </w:rPr>
              <w:t>’s detail page is displayed successfully.</w:t>
            </w:r>
          </w:p>
        </w:tc>
      </w:tr>
      <w:tr w:rsidR="00E10BB4" w:rsidRPr="009F4FDB" w:rsidTr="009A5BBE">
        <w:trPr>
          <w:trHeight w:val="1383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lastRenderedPageBreak/>
              <w:t>Normal flow</w:t>
            </w:r>
          </w:p>
        </w:tc>
        <w:tc>
          <w:tcPr>
            <w:tcW w:w="2041" w:type="pct"/>
          </w:tcPr>
          <w:p w:rsidR="00E10BB4" w:rsidRPr="002E541B" w:rsidRDefault="00E10BB4" w:rsidP="009A5BBE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E10BB4" w:rsidRDefault="00E10BB4" w:rsidP="009A5BBE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[User view</w:t>
            </w:r>
            <w:r w:rsidR="00EC1A95">
              <w:rPr>
                <w:color w:val="000000"/>
              </w:rPr>
              <w:t xml:space="preserve"> agent</w:t>
            </w:r>
            <w:r>
              <w:rPr>
                <w:color w:val="000000"/>
              </w:rPr>
              <w:t>’s detail successfully]</w:t>
            </w:r>
          </w:p>
          <w:p w:rsidR="00E10BB4" w:rsidRPr="00FB3FD2" w:rsidRDefault="00EC1A95" w:rsidP="00F73A15">
            <w:pPr>
              <w:pStyle w:val="ListParagraph"/>
              <w:numPr>
                <w:ilvl w:val="0"/>
                <w:numId w:val="98"/>
              </w:numPr>
              <w:spacing w:before="0" w:after="120" w:line="240" w:lineRule="auto"/>
              <w:ind w:left="361"/>
              <w:rPr>
                <w:color w:val="000000"/>
              </w:rPr>
            </w:pPr>
            <w:r w:rsidRPr="00EC1A95">
              <w:rPr>
                <w:rFonts w:eastAsia="Times New Roman"/>
                <w:bCs w:val="0"/>
              </w:rPr>
              <w:t>User clicks on agent’s name.</w:t>
            </w:r>
          </w:p>
        </w:tc>
        <w:tc>
          <w:tcPr>
            <w:tcW w:w="1994" w:type="pct"/>
          </w:tcPr>
          <w:p w:rsidR="00E10BB4" w:rsidRPr="002E541B" w:rsidRDefault="00E10BB4" w:rsidP="009A5BBE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E10BB4" w:rsidRDefault="00E10BB4" w:rsidP="009A5BBE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[System display </w:t>
            </w:r>
            <w:r w:rsidR="00EC1A95">
              <w:rPr>
                <w:color w:val="000000"/>
              </w:rPr>
              <w:t>agent</w:t>
            </w:r>
            <w:r>
              <w:rPr>
                <w:color w:val="000000"/>
              </w:rPr>
              <w:t>’s detail successfully]</w:t>
            </w:r>
          </w:p>
          <w:p w:rsidR="00E10BB4" w:rsidRDefault="00E10BB4" w:rsidP="009A5BBE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E10BB4" w:rsidRPr="00974128" w:rsidRDefault="00E10BB4" w:rsidP="00F73A15">
            <w:pPr>
              <w:pStyle w:val="ListParagraph"/>
              <w:numPr>
                <w:ilvl w:val="0"/>
                <w:numId w:val="99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EC1A95">
              <w:rPr>
                <w:color w:val="000000"/>
              </w:rPr>
              <w:t>isplay agent</w:t>
            </w:r>
            <w:r>
              <w:rPr>
                <w:color w:val="000000"/>
              </w:rPr>
              <w:t>’s detail information</w:t>
            </w:r>
          </w:p>
        </w:tc>
      </w:tr>
      <w:tr w:rsidR="00E10BB4" w:rsidRPr="009F4FDB" w:rsidTr="009A5BBE">
        <w:trPr>
          <w:trHeight w:val="346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E10BB4" w:rsidRPr="002C69AF" w:rsidRDefault="00E10BB4" w:rsidP="009A5BBE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E10BB4" w:rsidRPr="009423A7" w:rsidRDefault="00E10BB4" w:rsidP="009A5BBE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E10BB4" w:rsidRPr="009F4FDB" w:rsidTr="009A5BBE">
        <w:trPr>
          <w:trHeight w:val="346"/>
        </w:trPr>
        <w:tc>
          <w:tcPr>
            <w:tcW w:w="965" w:type="pct"/>
            <w:shd w:val="clear" w:color="auto" w:fill="4F81BD"/>
          </w:tcPr>
          <w:p w:rsidR="00E10BB4" w:rsidRPr="00692E19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E10BB4" w:rsidRPr="00825F4C" w:rsidRDefault="00E10BB4" w:rsidP="009A5BBE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</w:tc>
        <w:tc>
          <w:tcPr>
            <w:tcW w:w="1994" w:type="pct"/>
          </w:tcPr>
          <w:p w:rsidR="00E10BB4" w:rsidRPr="009423A7" w:rsidRDefault="00E10BB4" w:rsidP="009A5BBE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  <w:tr w:rsidR="00E10BB4" w:rsidRPr="009F4FDB" w:rsidTr="009A5BBE">
        <w:trPr>
          <w:trHeight w:val="346"/>
        </w:trPr>
        <w:tc>
          <w:tcPr>
            <w:tcW w:w="965" w:type="pct"/>
            <w:shd w:val="clear" w:color="auto" w:fill="4F81BD"/>
          </w:tcPr>
          <w:p w:rsidR="00E10BB4" w:rsidRDefault="00E10BB4" w:rsidP="009A5BBE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E10BB4" w:rsidRPr="009423A7" w:rsidRDefault="00E10BB4" w:rsidP="009A5BBE">
            <w:pPr>
              <w:spacing w:before="0" w:after="120" w:line="240" w:lineRule="auto"/>
              <w:ind w:left="0"/>
              <w:rPr>
                <w:color w:val="000000"/>
              </w:rPr>
            </w:pPr>
          </w:p>
        </w:tc>
      </w:tr>
    </w:tbl>
    <w:p w:rsidR="00565A8B" w:rsidRDefault="00565A8B" w:rsidP="00565A8B">
      <w:pPr>
        <w:pStyle w:val="Heading3"/>
        <w:numPr>
          <w:ilvl w:val="2"/>
          <w:numId w:val="1"/>
        </w:numPr>
      </w:pPr>
      <w:bookmarkStart w:id="97" w:name="_Toc410786570"/>
      <w:r>
        <w:t>Compare tour</w:t>
      </w:r>
      <w:bookmarkEnd w:id="97"/>
    </w:p>
    <w:p w:rsidR="00565A8B" w:rsidRPr="002439FF" w:rsidRDefault="00565A8B" w:rsidP="00565A8B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565A8B" w:rsidRPr="009F4FDB" w:rsidTr="00980514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565A8B" w:rsidRPr="008D2162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Compare tour</w:t>
            </w:r>
          </w:p>
        </w:tc>
      </w:tr>
      <w:tr w:rsidR="00565A8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565A8B" w:rsidRPr="004E636C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General user</w:t>
            </w:r>
          </w:p>
        </w:tc>
      </w:tr>
      <w:tr w:rsidR="00565A8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565A8B" w:rsidRPr="004E636C" w:rsidRDefault="005E70A8" w:rsidP="00565A8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Allow</w:t>
            </w:r>
            <w:r w:rsidR="00565A8B">
              <w:rPr>
                <w:rFonts w:eastAsia="Times New Roman"/>
                <w:bCs w:val="0"/>
              </w:rPr>
              <w:t xml:space="preserve"> user to compare tours</w:t>
            </w:r>
          </w:p>
        </w:tc>
      </w:tr>
      <w:tr w:rsidR="00565A8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565A8B" w:rsidRDefault="00565A8B" w:rsidP="00980514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Compare result will be shown to user</w:t>
            </w:r>
          </w:p>
        </w:tc>
      </w:tr>
      <w:tr w:rsidR="00565A8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565A8B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Home page is displayed successfully</w:t>
            </w:r>
          </w:p>
          <w:p w:rsidR="00565A8B" w:rsidRPr="009F4FDB" w:rsidRDefault="00565A8B" w:rsidP="009421FE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There are at least 2 tours in </w:t>
            </w:r>
            <w:r w:rsidR="009421FE">
              <w:rPr>
                <w:rFonts w:eastAsia="Times New Roman"/>
                <w:bCs w:val="0"/>
              </w:rPr>
              <w:t>the</w:t>
            </w:r>
            <w:r>
              <w:rPr>
                <w:rFonts w:eastAsia="Times New Roman"/>
                <w:bCs w:val="0"/>
              </w:rPr>
              <w:t xml:space="preserve"> cart</w:t>
            </w:r>
          </w:p>
        </w:tc>
      </w:tr>
      <w:tr w:rsidR="00565A8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565A8B" w:rsidRPr="009F7E01" w:rsidRDefault="00565A8B" w:rsidP="00565A8B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 clicks on “Cart” icon on the home page</w:t>
            </w:r>
          </w:p>
        </w:tc>
      </w:tr>
      <w:tr w:rsidR="00565A8B" w:rsidRPr="009F4FDB" w:rsidTr="00980514">
        <w:trPr>
          <w:trHeight w:val="288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565A8B" w:rsidRPr="009F7E01" w:rsidRDefault="009421FE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</w:t>
            </w:r>
            <w:r w:rsidR="00565A8B">
              <w:rPr>
                <w:rFonts w:eastAsia="Times New Roman"/>
                <w:bCs w:val="0"/>
              </w:rPr>
              <w:t>art is displayed successfully.</w:t>
            </w:r>
          </w:p>
        </w:tc>
      </w:tr>
      <w:tr w:rsidR="00565A8B" w:rsidRPr="009F4FDB" w:rsidTr="00E00B50">
        <w:trPr>
          <w:trHeight w:val="1653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565A8B" w:rsidRPr="002E541B" w:rsidRDefault="00565A8B" w:rsidP="00980514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565A8B" w:rsidRDefault="00565A8B" w:rsidP="0098051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</w:t>
            </w:r>
            <w:r w:rsidR="009421FE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</w:t>
            </w:r>
            <w:r w:rsidR="009421FE">
              <w:rPr>
                <w:color w:val="000000"/>
              </w:rPr>
              <w:t>compare</w:t>
            </w:r>
            <w:r>
              <w:rPr>
                <w:color w:val="000000"/>
              </w:rPr>
              <w:t xml:space="preserve"> tour successfully]</w:t>
            </w:r>
          </w:p>
          <w:p w:rsidR="00565A8B" w:rsidRPr="00FB3FD2" w:rsidRDefault="002F7FD5" w:rsidP="00F73A15">
            <w:pPr>
              <w:pStyle w:val="ListParagraph"/>
              <w:numPr>
                <w:ilvl w:val="0"/>
                <w:numId w:val="100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User clicks on “Cart” icon on the home page</w:t>
            </w:r>
          </w:p>
        </w:tc>
        <w:tc>
          <w:tcPr>
            <w:tcW w:w="1994" w:type="pct"/>
          </w:tcPr>
          <w:p w:rsidR="00565A8B" w:rsidRPr="002E541B" w:rsidRDefault="00565A8B" w:rsidP="00980514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565A8B" w:rsidRDefault="00565A8B" w:rsidP="0098051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[System display </w:t>
            </w:r>
            <w:r w:rsidR="009421FE">
              <w:rPr>
                <w:color w:val="000000"/>
              </w:rPr>
              <w:t>compare</w:t>
            </w:r>
            <w:r>
              <w:rPr>
                <w:color w:val="000000"/>
              </w:rPr>
              <w:t xml:space="preserve"> result successfully]</w:t>
            </w:r>
          </w:p>
          <w:p w:rsidR="002F7FD5" w:rsidRDefault="002F7FD5" w:rsidP="0098051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565A8B" w:rsidRPr="00974128" w:rsidRDefault="00E00B50" w:rsidP="00F73A15">
            <w:pPr>
              <w:pStyle w:val="ListParagraph"/>
              <w:numPr>
                <w:ilvl w:val="0"/>
                <w:numId w:val="101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Compare tours in cart by each attribute</w:t>
            </w:r>
          </w:p>
        </w:tc>
      </w:tr>
      <w:tr w:rsidR="00565A8B" w:rsidRPr="009F4FDB" w:rsidTr="00980514">
        <w:trPr>
          <w:trHeight w:val="346"/>
        </w:trPr>
        <w:tc>
          <w:tcPr>
            <w:tcW w:w="965" w:type="pct"/>
            <w:shd w:val="clear" w:color="auto" w:fill="4F81BD"/>
          </w:tcPr>
          <w:p w:rsidR="00565A8B" w:rsidRPr="00692E19" w:rsidRDefault="00565A8B" w:rsidP="00980514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565A8B" w:rsidRPr="002C69AF" w:rsidRDefault="00565A8B" w:rsidP="002C69AF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</w:t>
            </w:r>
            <w:r w:rsidR="002C69AF">
              <w:rPr>
                <w:color w:val="000000"/>
              </w:rPr>
              <w:t>only 1 tour is available i</w:t>
            </w:r>
            <w:r>
              <w:rPr>
                <w:color w:val="000000"/>
              </w:rPr>
              <w:t xml:space="preserve">n the </w:t>
            </w:r>
            <w:r w:rsidR="00113B2D">
              <w:rPr>
                <w:color w:val="000000"/>
              </w:rPr>
              <w:t>cart</w:t>
            </w:r>
            <w:r>
              <w:rPr>
                <w:color w:val="000000"/>
              </w:rPr>
              <w:t>]</w:t>
            </w:r>
          </w:p>
        </w:tc>
        <w:tc>
          <w:tcPr>
            <w:tcW w:w="1994" w:type="pct"/>
          </w:tcPr>
          <w:p w:rsidR="00565A8B" w:rsidRDefault="00565A8B" w:rsidP="0098051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</w:t>
            </w:r>
            <w:r w:rsidR="002C69AF">
              <w:rPr>
                <w:color w:val="000000"/>
              </w:rPr>
              <w:t>only 1 tour is available i</w:t>
            </w:r>
            <w:r>
              <w:rPr>
                <w:color w:val="000000"/>
              </w:rPr>
              <w:t xml:space="preserve">n the </w:t>
            </w:r>
            <w:r w:rsidR="00113B2D">
              <w:rPr>
                <w:color w:val="000000"/>
              </w:rPr>
              <w:t>cart</w:t>
            </w:r>
            <w:r>
              <w:rPr>
                <w:color w:val="000000"/>
              </w:rPr>
              <w:t>]</w:t>
            </w:r>
          </w:p>
          <w:p w:rsidR="00565A8B" w:rsidRPr="00526643" w:rsidRDefault="002C69AF" w:rsidP="006B5BD6">
            <w:pPr>
              <w:pStyle w:val="ListParagraph"/>
              <w:numPr>
                <w:ilvl w:val="0"/>
                <w:numId w:val="61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Display user’s cart by normal</w:t>
            </w:r>
          </w:p>
        </w:tc>
      </w:tr>
      <w:tr w:rsidR="00825F4C" w:rsidRPr="009F4FDB" w:rsidTr="00980514">
        <w:trPr>
          <w:trHeight w:val="346"/>
        </w:trPr>
        <w:tc>
          <w:tcPr>
            <w:tcW w:w="965" w:type="pct"/>
            <w:shd w:val="clear" w:color="auto" w:fill="4F81BD"/>
          </w:tcPr>
          <w:p w:rsidR="00825F4C" w:rsidRPr="00692E19" w:rsidRDefault="00825F4C" w:rsidP="00825F4C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825F4C" w:rsidRPr="00825F4C" w:rsidRDefault="00825F4C" w:rsidP="002C69AF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no tour is available </w:t>
            </w:r>
            <w:r w:rsidR="002C69AF">
              <w:rPr>
                <w:color w:val="000000"/>
              </w:rPr>
              <w:t>i</w:t>
            </w:r>
            <w:r>
              <w:rPr>
                <w:color w:val="000000"/>
              </w:rPr>
              <w:t>n the cart]</w:t>
            </w:r>
          </w:p>
        </w:tc>
        <w:tc>
          <w:tcPr>
            <w:tcW w:w="1994" w:type="pct"/>
          </w:tcPr>
          <w:p w:rsidR="00825F4C" w:rsidRDefault="00825F4C" w:rsidP="00825F4C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no tour is available </w:t>
            </w:r>
            <w:r w:rsidR="002C69AF">
              <w:rPr>
                <w:color w:val="000000"/>
              </w:rPr>
              <w:t>i</w:t>
            </w:r>
            <w:r>
              <w:rPr>
                <w:color w:val="000000"/>
              </w:rPr>
              <w:t>n the cart]</w:t>
            </w:r>
          </w:p>
          <w:p w:rsidR="00825F4C" w:rsidRPr="00526643" w:rsidRDefault="00825F4C" w:rsidP="006B5BD6">
            <w:pPr>
              <w:pStyle w:val="ListParagraph"/>
              <w:numPr>
                <w:ilvl w:val="0"/>
                <w:numId w:val="62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Notify to the user about their empty cart</w:t>
            </w:r>
          </w:p>
        </w:tc>
      </w:tr>
    </w:tbl>
    <w:p w:rsidR="008D4EA0" w:rsidRDefault="00154067" w:rsidP="008D4EA0">
      <w:pPr>
        <w:pStyle w:val="Heading3"/>
        <w:numPr>
          <w:ilvl w:val="2"/>
          <w:numId w:val="1"/>
        </w:numPr>
      </w:pPr>
      <w:bookmarkStart w:id="98" w:name="_Toc410786571"/>
      <w:r>
        <w:t>Book</w:t>
      </w:r>
      <w:r w:rsidR="008D4EA0">
        <w:t xml:space="preserve"> tour</w:t>
      </w:r>
      <w:bookmarkEnd w:id="98"/>
    </w:p>
    <w:p w:rsidR="008D4EA0" w:rsidRPr="002439FF" w:rsidRDefault="008D4EA0" w:rsidP="008D4EA0">
      <w:pPr>
        <w:pStyle w:val="Heading4"/>
        <w:rPr>
          <w:rStyle w:val="IntenseReference"/>
          <w:b/>
        </w:rPr>
      </w:pPr>
      <w:r>
        <w:rPr>
          <w:rStyle w:val="IntenseReference"/>
          <w:b/>
        </w:rPr>
        <w:t>Use C</w:t>
      </w:r>
      <w:r w:rsidRPr="002439FF">
        <w:rPr>
          <w:rStyle w:val="IntenseReference"/>
          <w:b/>
        </w:rPr>
        <w:t xml:space="preserve">ase </w:t>
      </w:r>
      <w:r>
        <w:rPr>
          <w:rStyle w:val="IntenseReference"/>
          <w:b/>
        </w:rPr>
        <w:t>S</w:t>
      </w:r>
      <w:r w:rsidRPr="002439FF">
        <w:rPr>
          <w:rStyle w:val="IntenseReference"/>
          <w:b/>
        </w:rPr>
        <w:t>pecification</w:t>
      </w:r>
    </w:p>
    <w:tbl>
      <w:tblPr>
        <w:tblW w:w="4961" w:type="pct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859"/>
        <w:gridCol w:w="3933"/>
        <w:gridCol w:w="3842"/>
      </w:tblGrid>
      <w:tr w:rsidR="008D4EA0" w:rsidRPr="009F4FDB" w:rsidTr="00CB167A">
        <w:trPr>
          <w:trHeight w:val="288"/>
        </w:trPr>
        <w:tc>
          <w:tcPr>
            <w:tcW w:w="965" w:type="pct"/>
            <w:tcBorders>
              <w:bottom w:val="single" w:sz="4" w:space="0" w:color="548DD4"/>
            </w:tcBorders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Name</w:t>
            </w:r>
          </w:p>
        </w:tc>
        <w:tc>
          <w:tcPr>
            <w:tcW w:w="4035" w:type="pct"/>
            <w:gridSpan w:val="2"/>
            <w:shd w:val="clear" w:color="auto" w:fill="auto"/>
          </w:tcPr>
          <w:p w:rsidR="008D4EA0" w:rsidRPr="008D2162" w:rsidRDefault="00BC239C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Book</w:t>
            </w:r>
            <w:r w:rsidR="008D4EA0">
              <w:rPr>
                <w:rFonts w:eastAsia="Times New Roman"/>
                <w:bCs w:val="0"/>
              </w:rPr>
              <w:t xml:space="preserve"> tour</w:t>
            </w:r>
          </w:p>
        </w:tc>
      </w:tr>
      <w:tr w:rsidR="008D4EA0" w:rsidRPr="009F4FDB" w:rsidTr="00CB167A">
        <w:trPr>
          <w:trHeight w:val="288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lastRenderedPageBreak/>
              <w:t>Actor</w:t>
            </w:r>
            <w:r>
              <w:rPr>
                <w:rFonts w:eastAsia="Times New Roman"/>
                <w:b/>
                <w:bCs w:val="0"/>
                <w:color w:val="FFFFFF"/>
              </w:rPr>
              <w:t xml:space="preserve"> </w:t>
            </w:r>
          </w:p>
        </w:tc>
        <w:tc>
          <w:tcPr>
            <w:tcW w:w="4035" w:type="pct"/>
            <w:gridSpan w:val="2"/>
          </w:tcPr>
          <w:p w:rsidR="008D4EA0" w:rsidRPr="004E636C" w:rsidRDefault="00174F5F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Customer</w:t>
            </w:r>
          </w:p>
        </w:tc>
      </w:tr>
      <w:tr w:rsidR="008D4EA0" w:rsidRPr="009F4FDB" w:rsidTr="00CB167A">
        <w:trPr>
          <w:trHeight w:val="288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Description</w:t>
            </w:r>
          </w:p>
        </w:tc>
        <w:tc>
          <w:tcPr>
            <w:tcW w:w="4035" w:type="pct"/>
            <w:gridSpan w:val="2"/>
          </w:tcPr>
          <w:p w:rsidR="008D4EA0" w:rsidRPr="004E636C" w:rsidRDefault="008D4EA0" w:rsidP="00174F5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 xml:space="preserve">Allow </w:t>
            </w:r>
            <w:r w:rsidR="00174F5F">
              <w:rPr>
                <w:rFonts w:eastAsia="Times New Roman"/>
                <w:bCs w:val="0"/>
              </w:rPr>
              <w:t>customer</w:t>
            </w:r>
            <w:r>
              <w:rPr>
                <w:rFonts w:eastAsia="Times New Roman"/>
                <w:bCs w:val="0"/>
              </w:rPr>
              <w:t xml:space="preserve"> to </w:t>
            </w:r>
            <w:r w:rsidR="00174F5F">
              <w:rPr>
                <w:rFonts w:eastAsia="Times New Roman"/>
                <w:bCs w:val="0"/>
              </w:rPr>
              <w:t>book</w:t>
            </w:r>
            <w:r>
              <w:rPr>
                <w:rFonts w:eastAsia="Times New Roman"/>
                <w:bCs w:val="0"/>
              </w:rPr>
              <w:t xml:space="preserve"> tour</w:t>
            </w:r>
          </w:p>
        </w:tc>
      </w:tr>
      <w:tr w:rsidR="008D4EA0" w:rsidRPr="009F4FDB" w:rsidTr="00CB167A">
        <w:trPr>
          <w:trHeight w:val="288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Goal</w:t>
            </w:r>
          </w:p>
        </w:tc>
        <w:tc>
          <w:tcPr>
            <w:tcW w:w="4035" w:type="pct"/>
            <w:gridSpan w:val="2"/>
          </w:tcPr>
          <w:p w:rsidR="008D4EA0" w:rsidRDefault="00174F5F" w:rsidP="00CB167A">
            <w:pPr>
              <w:spacing w:before="0" w:after="120" w:line="240" w:lineRule="auto"/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Book a tour</w:t>
            </w:r>
          </w:p>
        </w:tc>
      </w:tr>
      <w:tr w:rsidR="008D4EA0" w:rsidRPr="009F4FDB" w:rsidTr="00CB167A">
        <w:trPr>
          <w:trHeight w:val="288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Pre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8D4EA0" w:rsidRPr="009F4FDB" w:rsidRDefault="00174F5F" w:rsidP="00174F5F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Logged in to the system as a customer</w:t>
            </w:r>
          </w:p>
        </w:tc>
      </w:tr>
      <w:tr w:rsidR="008D4EA0" w:rsidRPr="009F4FDB" w:rsidTr="00CB167A">
        <w:trPr>
          <w:trHeight w:val="288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Trigger</w:t>
            </w:r>
          </w:p>
        </w:tc>
        <w:tc>
          <w:tcPr>
            <w:tcW w:w="4035" w:type="pct"/>
            <w:gridSpan w:val="2"/>
          </w:tcPr>
          <w:p w:rsidR="008D4EA0" w:rsidRPr="009F7E01" w:rsidRDefault="008D4EA0" w:rsidP="00E2675E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User clicks on “</w:t>
            </w:r>
            <w:r w:rsidR="0005542D">
              <w:rPr>
                <w:rFonts w:eastAsia="Times New Roman"/>
                <w:bCs w:val="0"/>
              </w:rPr>
              <w:t>Book</w:t>
            </w:r>
            <w:r>
              <w:rPr>
                <w:rFonts w:eastAsia="Times New Roman"/>
                <w:bCs w:val="0"/>
              </w:rPr>
              <w:t xml:space="preserve">” </w:t>
            </w:r>
            <w:r w:rsidR="0005542D">
              <w:rPr>
                <w:rFonts w:eastAsia="Times New Roman"/>
                <w:bCs w:val="0"/>
              </w:rPr>
              <w:t>button</w:t>
            </w:r>
          </w:p>
        </w:tc>
      </w:tr>
      <w:tr w:rsidR="008D4EA0" w:rsidRPr="009F4FDB" w:rsidTr="00CB167A">
        <w:trPr>
          <w:trHeight w:val="288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 w:rsidRPr="00692E19">
              <w:rPr>
                <w:rFonts w:eastAsia="Times New Roman"/>
                <w:b/>
                <w:bCs w:val="0"/>
                <w:color w:val="FFFFFF"/>
              </w:rPr>
              <w:t>Post</w:t>
            </w:r>
            <w:r>
              <w:rPr>
                <w:rFonts w:eastAsia="Times New Roman"/>
                <w:b/>
                <w:bCs w:val="0"/>
                <w:color w:val="FFFFFF"/>
              </w:rPr>
              <w:t>-</w:t>
            </w:r>
            <w:r w:rsidRPr="00692E19">
              <w:rPr>
                <w:rFonts w:eastAsia="Times New Roman"/>
                <w:b/>
                <w:bCs w:val="0"/>
                <w:color w:val="FFFFFF"/>
              </w:rPr>
              <w:t>condition</w:t>
            </w:r>
          </w:p>
        </w:tc>
        <w:tc>
          <w:tcPr>
            <w:tcW w:w="4035" w:type="pct"/>
            <w:gridSpan w:val="2"/>
          </w:tcPr>
          <w:p w:rsidR="008D4EA0" w:rsidRDefault="0005542D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A tour is booked.</w:t>
            </w:r>
          </w:p>
          <w:p w:rsidR="0005542D" w:rsidRPr="009F7E01" w:rsidRDefault="0005542D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Cs w:val="0"/>
              </w:rPr>
            </w:pPr>
            <w:r>
              <w:rPr>
                <w:rFonts w:eastAsia="Times New Roman"/>
                <w:bCs w:val="0"/>
              </w:rPr>
              <w:t>Number of available passengers is reduced</w:t>
            </w:r>
          </w:p>
        </w:tc>
      </w:tr>
      <w:tr w:rsidR="008D4EA0" w:rsidRPr="009F4FDB" w:rsidTr="00BD4545">
        <w:trPr>
          <w:trHeight w:val="501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Normal flow</w:t>
            </w:r>
          </w:p>
        </w:tc>
        <w:tc>
          <w:tcPr>
            <w:tcW w:w="2041" w:type="pct"/>
          </w:tcPr>
          <w:p w:rsidR="008D4EA0" w:rsidRPr="002E541B" w:rsidRDefault="008D4EA0" w:rsidP="00CB167A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Actor request</w:t>
            </w:r>
          </w:p>
          <w:p w:rsidR="008D4EA0" w:rsidRDefault="008D4EA0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[User </w:t>
            </w:r>
            <w:r w:rsidR="0005542D">
              <w:rPr>
                <w:color w:val="000000"/>
              </w:rPr>
              <w:t>book</w:t>
            </w:r>
            <w:r>
              <w:rPr>
                <w:color w:val="000000"/>
              </w:rPr>
              <w:t xml:space="preserve"> tour successfully]</w:t>
            </w:r>
          </w:p>
          <w:p w:rsidR="008D4EA0" w:rsidRPr="00FA3C41" w:rsidRDefault="00FA3C41" w:rsidP="00F73A15">
            <w:pPr>
              <w:pStyle w:val="ListParagraph"/>
              <w:numPr>
                <w:ilvl w:val="0"/>
                <w:numId w:val="6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Customer</w:t>
            </w:r>
            <w:r w:rsidR="008D4EA0">
              <w:rPr>
                <w:rFonts w:eastAsia="Times New Roman"/>
                <w:bCs w:val="0"/>
              </w:rPr>
              <w:t xml:space="preserve"> </w:t>
            </w:r>
            <w:r w:rsidR="001B107E">
              <w:rPr>
                <w:rFonts w:eastAsia="Times New Roman"/>
                <w:bCs w:val="0"/>
              </w:rPr>
              <w:t>specifies passenger’</w:t>
            </w:r>
            <w:r>
              <w:rPr>
                <w:rFonts w:eastAsia="Times New Roman"/>
                <w:bCs w:val="0"/>
              </w:rPr>
              <w:t>s details</w:t>
            </w:r>
          </w:p>
          <w:p w:rsidR="00FA3C41" w:rsidRPr="00FA3C41" w:rsidRDefault="00FA3C41" w:rsidP="00F73A15">
            <w:pPr>
              <w:pStyle w:val="ListParagraph"/>
              <w:numPr>
                <w:ilvl w:val="0"/>
                <w:numId w:val="6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rFonts w:eastAsia="Times New Roman"/>
                <w:bCs w:val="0"/>
              </w:rPr>
              <w:t>Customer click “Book” button</w:t>
            </w:r>
          </w:p>
          <w:p w:rsidR="00FA3C41" w:rsidRDefault="00FA3C41" w:rsidP="00FA3C41">
            <w:pPr>
              <w:spacing w:before="0" w:after="120" w:line="240" w:lineRule="auto"/>
              <w:ind w:left="1"/>
              <w:rPr>
                <w:color w:val="000000"/>
              </w:rPr>
            </w:pPr>
          </w:p>
          <w:p w:rsidR="00194243" w:rsidRDefault="00194243" w:rsidP="00194243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194243" w:rsidRPr="00194243" w:rsidRDefault="00194243" w:rsidP="00F73A15">
            <w:pPr>
              <w:pStyle w:val="ListParagraph"/>
              <w:numPr>
                <w:ilvl w:val="0"/>
                <w:numId w:val="104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Customer confirm transaction</w:t>
            </w:r>
          </w:p>
        </w:tc>
        <w:tc>
          <w:tcPr>
            <w:tcW w:w="1994" w:type="pct"/>
          </w:tcPr>
          <w:p w:rsidR="008D4EA0" w:rsidRPr="002E541B" w:rsidRDefault="008D4EA0" w:rsidP="00CB167A">
            <w:pPr>
              <w:spacing w:before="0" w:after="120" w:line="240" w:lineRule="auto"/>
              <w:ind w:left="0"/>
              <w:jc w:val="center"/>
              <w:rPr>
                <w:b/>
                <w:color w:val="00B0F0"/>
                <w:u w:val="single"/>
              </w:rPr>
            </w:pPr>
            <w:r w:rsidRPr="002E541B">
              <w:rPr>
                <w:b/>
                <w:color w:val="00B0F0"/>
                <w:u w:val="single"/>
              </w:rPr>
              <w:t>System response</w:t>
            </w:r>
          </w:p>
          <w:p w:rsidR="008D4EA0" w:rsidRDefault="008D4EA0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[System display compare result successfully]</w:t>
            </w:r>
          </w:p>
          <w:p w:rsidR="00FA3C41" w:rsidRDefault="00FA3C41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BA690D" w:rsidRDefault="00BA690D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FA3C41" w:rsidRDefault="00FA3C41" w:rsidP="00F73A15">
            <w:pPr>
              <w:pStyle w:val="ListParagraph"/>
              <w:numPr>
                <w:ilvl w:val="0"/>
                <w:numId w:val="101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Check for available passengers in this tour.</w:t>
            </w:r>
          </w:p>
          <w:p w:rsidR="00194243" w:rsidRDefault="00FA3C41" w:rsidP="00F73A15">
            <w:pPr>
              <w:pStyle w:val="ListParagraph"/>
              <w:numPr>
                <w:ilvl w:val="0"/>
                <w:numId w:val="101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Display tour’s price (included taxes, insurance fee etc…)</w:t>
            </w:r>
          </w:p>
          <w:p w:rsidR="00BD4545" w:rsidRPr="00BD4545" w:rsidRDefault="00BD4545" w:rsidP="00BD4545">
            <w:pPr>
              <w:spacing w:before="0" w:after="120" w:line="240" w:lineRule="auto"/>
              <w:ind w:left="0"/>
              <w:rPr>
                <w:color w:val="000000"/>
              </w:rPr>
            </w:pPr>
          </w:p>
          <w:p w:rsidR="00194243" w:rsidRDefault="00194243" w:rsidP="00F73A15">
            <w:pPr>
              <w:pStyle w:val="ListParagraph"/>
              <w:numPr>
                <w:ilvl w:val="0"/>
                <w:numId w:val="105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Reduce number of available passengers for this tour.</w:t>
            </w:r>
          </w:p>
          <w:p w:rsidR="0021329F" w:rsidRPr="00194243" w:rsidRDefault="0021329F" w:rsidP="00F73A15">
            <w:pPr>
              <w:pStyle w:val="ListParagraph"/>
              <w:numPr>
                <w:ilvl w:val="0"/>
                <w:numId w:val="105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Send booking information to agent managing this tour.</w:t>
            </w:r>
          </w:p>
        </w:tc>
      </w:tr>
      <w:tr w:rsidR="008D4EA0" w:rsidRPr="009F4FDB" w:rsidTr="00CB167A">
        <w:trPr>
          <w:trHeight w:val="346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Alternative flow</w:t>
            </w:r>
          </w:p>
        </w:tc>
        <w:tc>
          <w:tcPr>
            <w:tcW w:w="2041" w:type="pct"/>
          </w:tcPr>
          <w:p w:rsidR="008D4EA0" w:rsidRDefault="008D4EA0" w:rsidP="004E2434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</w:t>
            </w:r>
            <w:r w:rsidR="004E2434">
              <w:rPr>
                <w:color w:val="000000"/>
              </w:rPr>
              <w:t>customer cancel transaction</w:t>
            </w:r>
            <w:r>
              <w:rPr>
                <w:color w:val="000000"/>
              </w:rPr>
              <w:t>]</w:t>
            </w:r>
          </w:p>
          <w:p w:rsidR="004E2434" w:rsidRPr="002C69AF" w:rsidRDefault="004E2434" w:rsidP="00F73A15">
            <w:pPr>
              <w:pStyle w:val="ListParagraph"/>
              <w:numPr>
                <w:ilvl w:val="0"/>
                <w:numId w:val="102"/>
              </w:numPr>
              <w:spacing w:before="0" w:after="120" w:line="240" w:lineRule="auto"/>
              <w:ind w:left="361"/>
              <w:rPr>
                <w:color w:val="000000"/>
              </w:rPr>
            </w:pPr>
            <w:r>
              <w:rPr>
                <w:color w:val="000000"/>
              </w:rPr>
              <w:t>Customer click “Cancel” button</w:t>
            </w:r>
          </w:p>
        </w:tc>
        <w:tc>
          <w:tcPr>
            <w:tcW w:w="1994" w:type="pct"/>
          </w:tcPr>
          <w:p w:rsidR="008D4EA0" w:rsidRDefault="004E2434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customer cancel transaction]</w:t>
            </w:r>
          </w:p>
          <w:p w:rsidR="004E2434" w:rsidRDefault="004E2434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</w:p>
          <w:p w:rsidR="008D4EA0" w:rsidRDefault="004E2434" w:rsidP="004E2434">
            <w:pPr>
              <w:pStyle w:val="ListParagraph"/>
              <w:numPr>
                <w:ilvl w:val="0"/>
                <w:numId w:val="62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Abort transaction.</w:t>
            </w:r>
          </w:p>
          <w:p w:rsidR="004E2434" w:rsidRPr="00526643" w:rsidRDefault="004E2434" w:rsidP="004E2434">
            <w:pPr>
              <w:pStyle w:val="ListParagraph"/>
              <w:numPr>
                <w:ilvl w:val="0"/>
                <w:numId w:val="62"/>
              </w:numPr>
              <w:spacing w:before="0"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Redirect to home page.</w:t>
            </w:r>
          </w:p>
        </w:tc>
      </w:tr>
      <w:tr w:rsidR="008D4EA0" w:rsidRPr="009F4FDB" w:rsidTr="00CB167A">
        <w:trPr>
          <w:trHeight w:val="346"/>
        </w:trPr>
        <w:tc>
          <w:tcPr>
            <w:tcW w:w="965" w:type="pct"/>
            <w:shd w:val="clear" w:color="auto" w:fill="4F81BD"/>
          </w:tcPr>
          <w:p w:rsidR="008D4EA0" w:rsidRPr="00692E19" w:rsidRDefault="008D4EA0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Exception flow</w:t>
            </w:r>
          </w:p>
        </w:tc>
        <w:tc>
          <w:tcPr>
            <w:tcW w:w="2041" w:type="pct"/>
          </w:tcPr>
          <w:p w:rsidR="00BE1705" w:rsidRPr="00C65506" w:rsidRDefault="008D4EA0" w:rsidP="00941D96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[When </w:t>
            </w:r>
            <w:r w:rsidR="00941D96">
              <w:rPr>
                <w:color w:val="000000"/>
              </w:rPr>
              <w:t>available passengers is not enough</w:t>
            </w:r>
            <w:r>
              <w:rPr>
                <w:color w:val="000000"/>
              </w:rPr>
              <w:t>]</w:t>
            </w:r>
          </w:p>
        </w:tc>
        <w:tc>
          <w:tcPr>
            <w:tcW w:w="1994" w:type="pct"/>
          </w:tcPr>
          <w:p w:rsidR="00BE1705" w:rsidRDefault="00941D96" w:rsidP="00BE1705">
            <w:pPr>
              <w:spacing w:before="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[When available passengers is not enough]</w:t>
            </w:r>
          </w:p>
          <w:p w:rsidR="008D4EA0" w:rsidRPr="00BE1705" w:rsidRDefault="008D4EA0" w:rsidP="00F73A15">
            <w:pPr>
              <w:pStyle w:val="ListParagraph"/>
              <w:numPr>
                <w:ilvl w:val="0"/>
                <w:numId w:val="103"/>
              </w:numPr>
              <w:spacing w:before="0" w:after="120" w:line="240" w:lineRule="auto"/>
              <w:ind w:left="388"/>
              <w:rPr>
                <w:color w:val="000000"/>
              </w:rPr>
            </w:pPr>
            <w:r w:rsidRPr="00BE1705">
              <w:rPr>
                <w:color w:val="000000"/>
              </w:rPr>
              <w:t xml:space="preserve">Notify to the </w:t>
            </w:r>
            <w:r w:rsidR="00215DC4">
              <w:rPr>
                <w:color w:val="000000"/>
              </w:rPr>
              <w:t>customer</w:t>
            </w:r>
          </w:p>
        </w:tc>
      </w:tr>
      <w:tr w:rsidR="0057538A" w:rsidRPr="009F4FDB" w:rsidTr="0057538A">
        <w:trPr>
          <w:trHeight w:val="346"/>
        </w:trPr>
        <w:tc>
          <w:tcPr>
            <w:tcW w:w="965" w:type="pct"/>
            <w:shd w:val="clear" w:color="auto" w:fill="4F81BD"/>
          </w:tcPr>
          <w:p w:rsidR="0057538A" w:rsidRDefault="0057538A" w:rsidP="00CB167A">
            <w:pPr>
              <w:spacing w:before="0" w:after="120" w:line="240" w:lineRule="auto"/>
              <w:ind w:left="0"/>
              <w:jc w:val="both"/>
              <w:rPr>
                <w:rFonts w:eastAsia="Times New Roman"/>
                <w:b/>
                <w:bCs w:val="0"/>
                <w:color w:val="FFFFFF"/>
              </w:rPr>
            </w:pPr>
            <w:r>
              <w:rPr>
                <w:rFonts w:eastAsia="Times New Roman"/>
                <w:b/>
                <w:bCs w:val="0"/>
                <w:color w:val="FFFFFF"/>
              </w:rPr>
              <w:t>Business rules</w:t>
            </w:r>
          </w:p>
        </w:tc>
        <w:tc>
          <w:tcPr>
            <w:tcW w:w="4035" w:type="pct"/>
            <w:gridSpan w:val="2"/>
          </w:tcPr>
          <w:p w:rsidR="0057538A" w:rsidRDefault="00DE6B17" w:rsidP="00CB167A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Confirmation time is 15 minutes.</w:t>
            </w:r>
          </w:p>
          <w:p w:rsidR="00DE6B17" w:rsidRDefault="00DE6B17" w:rsidP="00DE6B17">
            <w:pPr>
              <w:pStyle w:val="ListParagraph"/>
              <w:spacing w:before="0" w:after="120" w:line="24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To solve conflict, customer who book earlier will have the priority.</w:t>
            </w:r>
          </w:p>
        </w:tc>
      </w:tr>
    </w:tbl>
    <w:p w:rsidR="008D4EA0" w:rsidRDefault="008D4EA0" w:rsidP="008D4EA0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Activities Flow</w:t>
      </w:r>
    </w:p>
    <w:p w:rsidR="008D4EA0" w:rsidRPr="000C45B6" w:rsidRDefault="00C76544" w:rsidP="008D4EA0">
      <w:pPr>
        <w:ind w:left="0"/>
      </w:pPr>
      <w:r>
        <w:object w:dxaOrig="10320" w:dyaOrig="9046">
          <v:shape id="_x0000_i1042" type="#_x0000_t75" style="width:485.25pt;height:425.25pt" o:ole="">
            <v:imagedata r:id="rId45" o:title=""/>
          </v:shape>
          <o:OLEObject Type="Embed" ProgID="Visio.Drawing.15" ShapeID="_x0000_i1042" DrawAspect="Content" ObjectID="_1485327807" r:id="rId46"/>
        </w:object>
      </w:r>
    </w:p>
    <w:p w:rsidR="008D4EA0" w:rsidRDefault="008D4EA0" w:rsidP="008D4EA0">
      <w:pPr>
        <w:pStyle w:val="Heading4"/>
        <w:rPr>
          <w:rStyle w:val="IntenseReference"/>
          <w:b/>
        </w:rPr>
      </w:pPr>
      <w:r w:rsidRPr="00E50A15">
        <w:rPr>
          <w:rStyle w:val="IntenseReference"/>
          <w:b/>
        </w:rPr>
        <w:lastRenderedPageBreak/>
        <w:t>Sequence Diagram</w:t>
      </w:r>
    </w:p>
    <w:p w:rsidR="003165DC" w:rsidRPr="003165DC" w:rsidRDefault="00494E01" w:rsidP="003165DC">
      <w:pPr>
        <w:ind w:left="0"/>
      </w:pPr>
      <w:r>
        <w:object w:dxaOrig="18736" w:dyaOrig="8476">
          <v:shape id="_x0000_i1044" type="#_x0000_t75" style="width:485.25pt;height:219.75pt" o:ole="">
            <v:imagedata r:id="rId47" o:title=""/>
          </v:shape>
          <o:OLEObject Type="Embed" ProgID="Visio.Drawing.15" ShapeID="_x0000_i1044" DrawAspect="Content" ObjectID="_1485327808" r:id="rId48"/>
        </w:object>
      </w:r>
    </w:p>
    <w:p w:rsidR="00C40B3D" w:rsidRPr="00BD3B0C" w:rsidRDefault="00430862">
      <w:pPr>
        <w:pStyle w:val="Heading1"/>
        <w:rPr>
          <w:color w:val="800000"/>
          <w:sz w:val="24"/>
          <w:szCs w:val="24"/>
        </w:rPr>
      </w:pPr>
      <w:bookmarkStart w:id="99" w:name="_Toc410786579"/>
      <w:r>
        <w:rPr>
          <w:color w:val="800000"/>
          <w:sz w:val="24"/>
          <w:szCs w:val="24"/>
        </w:rPr>
        <w:lastRenderedPageBreak/>
        <w:t>Interface Design</w:t>
      </w:r>
      <w:bookmarkEnd w:id="99"/>
    </w:p>
    <w:p w:rsidR="00C40B3D" w:rsidRDefault="00C40B3D" w:rsidP="00430862">
      <w:pPr>
        <w:ind w:left="0"/>
      </w:pPr>
    </w:p>
    <w:p w:rsidR="00C40B3D" w:rsidRDefault="00C40B3D" w:rsidP="00430862">
      <w:pPr>
        <w:pStyle w:val="Heading2"/>
      </w:pPr>
      <w:bookmarkStart w:id="100" w:name="_Toc410786580"/>
      <w:bookmarkEnd w:id="100"/>
    </w:p>
    <w:p w:rsidR="00430862" w:rsidRPr="00430862" w:rsidRDefault="00430862" w:rsidP="00494E01">
      <w:pPr>
        <w:ind w:left="0"/>
      </w:pPr>
      <w:bookmarkStart w:id="101" w:name="_GoBack"/>
      <w:bookmarkEnd w:id="101"/>
    </w:p>
    <w:p w:rsidR="00C40B3D" w:rsidRDefault="00C40B3D">
      <w:pPr>
        <w:pStyle w:val="Heading2"/>
      </w:pPr>
      <w:bookmarkStart w:id="102" w:name="_Toc410786581"/>
      <w:bookmarkEnd w:id="102"/>
    </w:p>
    <w:p w:rsidR="00D01865" w:rsidRPr="00D01865" w:rsidRDefault="0066459C" w:rsidP="00D01865">
      <w:pPr>
        <w:pStyle w:val="Heading1"/>
        <w:rPr>
          <w:color w:val="800000"/>
          <w:sz w:val="24"/>
          <w:szCs w:val="24"/>
        </w:rPr>
      </w:pPr>
      <w:bookmarkStart w:id="103" w:name="_Toc410786582"/>
      <w:r>
        <w:rPr>
          <w:color w:val="800000"/>
          <w:sz w:val="24"/>
          <w:szCs w:val="24"/>
        </w:rPr>
        <w:lastRenderedPageBreak/>
        <w:t>Configuration</w:t>
      </w:r>
      <w:bookmarkEnd w:id="103"/>
    </w:p>
    <w:p w:rsidR="00D01865" w:rsidRDefault="0066459C" w:rsidP="00D01865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lang w:eastAsia="ja-JP"/>
        </w:rPr>
      </w:pPr>
      <w:bookmarkStart w:id="104" w:name="_Toc410786583"/>
      <w:r>
        <w:rPr>
          <w:rFonts w:hint="eastAsia"/>
          <w:lang w:eastAsia="ja-JP"/>
        </w:rPr>
        <w:t>Application Configuration</w:t>
      </w:r>
      <w:bookmarkEnd w:id="104"/>
    </w:p>
    <w:tbl>
      <w:tblPr>
        <w:tblW w:w="4623" w:type="pct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3150"/>
        <w:gridCol w:w="4501"/>
      </w:tblGrid>
      <w:tr w:rsidR="0056007E" w:rsidRPr="0065685E" w:rsidTr="002E551F">
        <w:tc>
          <w:tcPr>
            <w:tcW w:w="1327" w:type="dxa"/>
            <w:shd w:val="clear" w:color="auto" w:fill="FFE8E1"/>
          </w:tcPr>
          <w:p w:rsidR="0056007E" w:rsidRPr="0065685E" w:rsidRDefault="0056007E" w:rsidP="002E551F">
            <w:pPr>
              <w:pStyle w:val="NormalTableHeader"/>
              <w:keepNext w:val="0"/>
              <w:rPr>
                <w:color w:val="800000"/>
              </w:rPr>
            </w:pPr>
            <w:r>
              <w:rPr>
                <w:color w:val="800000"/>
              </w:rPr>
              <w:t>Field</w:t>
            </w:r>
          </w:p>
        </w:tc>
        <w:tc>
          <w:tcPr>
            <w:tcW w:w="3150" w:type="dxa"/>
            <w:shd w:val="clear" w:color="auto" w:fill="FFE8E1"/>
          </w:tcPr>
          <w:p w:rsidR="0056007E" w:rsidRPr="0065685E" w:rsidRDefault="0056007E" w:rsidP="002E551F">
            <w:pPr>
              <w:pStyle w:val="NormalTableHeader"/>
              <w:keepNext w:val="0"/>
              <w:rPr>
                <w:color w:val="800000"/>
              </w:rPr>
            </w:pPr>
            <w:r>
              <w:rPr>
                <w:color w:val="800000"/>
              </w:rPr>
              <w:t>Value</w:t>
            </w:r>
          </w:p>
        </w:tc>
        <w:tc>
          <w:tcPr>
            <w:tcW w:w="4501" w:type="dxa"/>
            <w:shd w:val="clear" w:color="auto" w:fill="FFE8E1"/>
          </w:tcPr>
          <w:p w:rsidR="0056007E" w:rsidRPr="0065685E" w:rsidRDefault="0056007E" w:rsidP="002E551F">
            <w:pPr>
              <w:pStyle w:val="NormalTableHeader"/>
              <w:keepNext w:val="0"/>
              <w:rPr>
                <w:color w:val="800000"/>
              </w:rPr>
            </w:pPr>
            <w:r>
              <w:rPr>
                <w:color w:val="800000"/>
              </w:rPr>
              <w:t>Remark</w:t>
            </w:r>
          </w:p>
        </w:tc>
      </w:tr>
      <w:tr w:rsidR="0056007E" w:rsidRPr="0065685E" w:rsidTr="002E551F">
        <w:tc>
          <w:tcPr>
            <w:tcW w:w="1327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  <w:tc>
          <w:tcPr>
            <w:tcW w:w="3150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  <w:tc>
          <w:tcPr>
            <w:tcW w:w="4501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</w:tr>
      <w:tr w:rsidR="0056007E" w:rsidRPr="0065685E" w:rsidTr="002E551F">
        <w:tc>
          <w:tcPr>
            <w:tcW w:w="1327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  <w:tc>
          <w:tcPr>
            <w:tcW w:w="3150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  <w:tc>
          <w:tcPr>
            <w:tcW w:w="4501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</w:tr>
      <w:tr w:rsidR="0056007E" w:rsidRPr="0065685E" w:rsidTr="002E551F">
        <w:tc>
          <w:tcPr>
            <w:tcW w:w="1327" w:type="dxa"/>
          </w:tcPr>
          <w:p w:rsidR="0056007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  <w:tc>
          <w:tcPr>
            <w:tcW w:w="3150" w:type="dxa"/>
          </w:tcPr>
          <w:p w:rsidR="0056007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  <w:tc>
          <w:tcPr>
            <w:tcW w:w="4501" w:type="dxa"/>
          </w:tcPr>
          <w:p w:rsidR="0056007E" w:rsidRPr="0065685E" w:rsidRDefault="0056007E" w:rsidP="002E551F">
            <w:pPr>
              <w:pStyle w:val="comment"/>
              <w:ind w:left="0"/>
              <w:rPr>
                <w:i w:val="0"/>
              </w:rPr>
            </w:pPr>
          </w:p>
        </w:tc>
      </w:tr>
    </w:tbl>
    <w:p w:rsidR="00D01865" w:rsidRDefault="0066459C" w:rsidP="00D01865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lang w:eastAsia="ja-JP"/>
        </w:rPr>
      </w:pPr>
      <w:bookmarkStart w:id="105" w:name="_Toc410786584"/>
      <w:r>
        <w:rPr>
          <w:rFonts w:hint="eastAsia"/>
          <w:lang w:eastAsia="ja-JP"/>
        </w:rPr>
        <w:t>System Configuration</w:t>
      </w:r>
      <w:bookmarkEnd w:id="105"/>
    </w:p>
    <w:tbl>
      <w:tblPr>
        <w:tblW w:w="4623" w:type="pct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3150"/>
        <w:gridCol w:w="4501"/>
      </w:tblGrid>
      <w:tr w:rsidR="00FB4E1D" w:rsidRPr="0065685E" w:rsidTr="00FB4E1D">
        <w:tc>
          <w:tcPr>
            <w:tcW w:w="1327" w:type="dxa"/>
            <w:shd w:val="clear" w:color="auto" w:fill="FFE8E1"/>
          </w:tcPr>
          <w:p w:rsidR="00FB4E1D" w:rsidRPr="0065685E" w:rsidRDefault="00FB4E1D" w:rsidP="001159F4">
            <w:pPr>
              <w:pStyle w:val="NormalTableHeader"/>
              <w:keepNext w:val="0"/>
              <w:rPr>
                <w:color w:val="800000"/>
              </w:rPr>
            </w:pPr>
            <w:r>
              <w:rPr>
                <w:color w:val="800000"/>
              </w:rPr>
              <w:t>Field</w:t>
            </w:r>
          </w:p>
        </w:tc>
        <w:tc>
          <w:tcPr>
            <w:tcW w:w="3150" w:type="dxa"/>
            <w:shd w:val="clear" w:color="auto" w:fill="FFE8E1"/>
          </w:tcPr>
          <w:p w:rsidR="00FB4E1D" w:rsidRPr="0065685E" w:rsidRDefault="00FB4E1D" w:rsidP="001159F4">
            <w:pPr>
              <w:pStyle w:val="NormalTableHeader"/>
              <w:keepNext w:val="0"/>
              <w:rPr>
                <w:color w:val="800000"/>
              </w:rPr>
            </w:pPr>
            <w:r>
              <w:rPr>
                <w:color w:val="800000"/>
              </w:rPr>
              <w:t>Value</w:t>
            </w:r>
          </w:p>
        </w:tc>
        <w:tc>
          <w:tcPr>
            <w:tcW w:w="4501" w:type="dxa"/>
            <w:shd w:val="clear" w:color="auto" w:fill="FFE8E1"/>
          </w:tcPr>
          <w:p w:rsidR="00FB4E1D" w:rsidRPr="0065685E" w:rsidRDefault="00FB4E1D" w:rsidP="001159F4">
            <w:pPr>
              <w:pStyle w:val="NormalTableHeader"/>
              <w:keepNext w:val="0"/>
              <w:rPr>
                <w:color w:val="800000"/>
              </w:rPr>
            </w:pPr>
            <w:r>
              <w:rPr>
                <w:color w:val="800000"/>
              </w:rPr>
              <w:t>Remark</w:t>
            </w:r>
          </w:p>
        </w:tc>
      </w:tr>
      <w:tr w:rsidR="00FB4E1D" w:rsidRPr="0065685E" w:rsidTr="00FB4E1D">
        <w:tc>
          <w:tcPr>
            <w:tcW w:w="1327" w:type="dxa"/>
          </w:tcPr>
          <w:p w:rsidR="00FB4E1D" w:rsidRPr="0065685E" w:rsidRDefault="00FB4E1D" w:rsidP="00FB4E1D">
            <w:pPr>
              <w:pStyle w:val="comment"/>
              <w:ind w:left="0"/>
              <w:rPr>
                <w:i w:val="0"/>
              </w:rPr>
            </w:pPr>
            <w:r>
              <w:rPr>
                <w:i w:val="0"/>
              </w:rPr>
              <w:t>Date</w:t>
            </w:r>
          </w:p>
        </w:tc>
        <w:tc>
          <w:tcPr>
            <w:tcW w:w="3150" w:type="dxa"/>
          </w:tcPr>
          <w:p w:rsidR="00FB4E1D" w:rsidRPr="0065685E" w:rsidRDefault="00FB4E1D" w:rsidP="00FB4E1D">
            <w:pPr>
              <w:pStyle w:val="comment"/>
              <w:ind w:left="0"/>
              <w:rPr>
                <w:i w:val="0"/>
              </w:rPr>
            </w:pPr>
            <w:r>
              <w:rPr>
                <w:i w:val="0"/>
              </w:rPr>
              <w:t>dd/MM/yyyy</w:t>
            </w:r>
          </w:p>
        </w:tc>
        <w:tc>
          <w:tcPr>
            <w:tcW w:w="4501" w:type="dxa"/>
          </w:tcPr>
          <w:p w:rsidR="00FB4E1D" w:rsidRPr="0065685E" w:rsidRDefault="00FB4E1D" w:rsidP="0056007E">
            <w:pPr>
              <w:pStyle w:val="comment"/>
              <w:ind w:left="0"/>
              <w:rPr>
                <w:i w:val="0"/>
              </w:rPr>
            </w:pPr>
          </w:p>
        </w:tc>
      </w:tr>
      <w:tr w:rsidR="00FB4E1D" w:rsidRPr="0065685E" w:rsidTr="00FB4E1D">
        <w:tc>
          <w:tcPr>
            <w:tcW w:w="1327" w:type="dxa"/>
          </w:tcPr>
          <w:p w:rsidR="00FB4E1D" w:rsidRPr="0065685E" w:rsidRDefault="001019D8" w:rsidP="001159F4">
            <w:pPr>
              <w:pStyle w:val="comment"/>
              <w:ind w:left="0"/>
              <w:rPr>
                <w:i w:val="0"/>
              </w:rPr>
            </w:pPr>
            <w:r>
              <w:rPr>
                <w:i w:val="0"/>
              </w:rPr>
              <w:t>Time</w:t>
            </w:r>
          </w:p>
        </w:tc>
        <w:tc>
          <w:tcPr>
            <w:tcW w:w="3150" w:type="dxa"/>
          </w:tcPr>
          <w:p w:rsidR="00FB4E1D" w:rsidRPr="0065685E" w:rsidRDefault="001019D8" w:rsidP="001159F4">
            <w:pPr>
              <w:pStyle w:val="comment"/>
              <w:ind w:left="0"/>
              <w:rPr>
                <w:i w:val="0"/>
              </w:rPr>
            </w:pPr>
            <w:r>
              <w:rPr>
                <w:i w:val="0"/>
              </w:rPr>
              <w:t>hh:mm:ss</w:t>
            </w:r>
          </w:p>
        </w:tc>
        <w:tc>
          <w:tcPr>
            <w:tcW w:w="4501" w:type="dxa"/>
          </w:tcPr>
          <w:p w:rsidR="00FB4E1D" w:rsidRPr="0065685E" w:rsidRDefault="00FB4E1D" w:rsidP="001159F4">
            <w:pPr>
              <w:pStyle w:val="comment"/>
              <w:ind w:left="0"/>
              <w:rPr>
                <w:i w:val="0"/>
              </w:rPr>
            </w:pPr>
          </w:p>
        </w:tc>
      </w:tr>
      <w:tr w:rsidR="0056007E" w:rsidRPr="0065685E" w:rsidTr="00FB4E1D">
        <w:tc>
          <w:tcPr>
            <w:tcW w:w="1327" w:type="dxa"/>
          </w:tcPr>
          <w:p w:rsidR="0056007E" w:rsidRDefault="0056007E" w:rsidP="001159F4">
            <w:pPr>
              <w:pStyle w:val="comment"/>
              <w:ind w:left="0"/>
              <w:rPr>
                <w:i w:val="0"/>
              </w:rPr>
            </w:pPr>
            <w:r>
              <w:rPr>
                <w:i w:val="0"/>
              </w:rPr>
              <w:t>Money</w:t>
            </w:r>
          </w:p>
        </w:tc>
        <w:tc>
          <w:tcPr>
            <w:tcW w:w="3150" w:type="dxa"/>
          </w:tcPr>
          <w:p w:rsidR="0056007E" w:rsidRDefault="0056007E" w:rsidP="001159F4">
            <w:pPr>
              <w:pStyle w:val="comment"/>
              <w:ind w:left="0"/>
              <w:rPr>
                <w:i w:val="0"/>
              </w:rPr>
            </w:pPr>
            <w:r>
              <w:rPr>
                <w:i w:val="0"/>
              </w:rPr>
              <w:t>##,###,###</w:t>
            </w:r>
          </w:p>
        </w:tc>
        <w:tc>
          <w:tcPr>
            <w:tcW w:w="4501" w:type="dxa"/>
          </w:tcPr>
          <w:p w:rsidR="0056007E" w:rsidRPr="0065685E" w:rsidRDefault="0056007E" w:rsidP="001159F4">
            <w:pPr>
              <w:pStyle w:val="comment"/>
              <w:ind w:left="0"/>
              <w:rPr>
                <w:i w:val="0"/>
              </w:rPr>
            </w:pPr>
          </w:p>
        </w:tc>
      </w:tr>
    </w:tbl>
    <w:p w:rsidR="007F64D6" w:rsidRDefault="007F64D6" w:rsidP="007F64D6">
      <w:pPr>
        <w:rPr>
          <w:lang w:eastAsia="ja-JP"/>
        </w:rPr>
      </w:pPr>
    </w:p>
    <w:p w:rsidR="007F64D6" w:rsidRPr="007F64D6" w:rsidRDefault="007F64D6" w:rsidP="007F64D6">
      <w:pPr>
        <w:rPr>
          <w:lang w:eastAsia="ja-JP"/>
        </w:rPr>
      </w:pPr>
    </w:p>
    <w:p w:rsidR="0009221B" w:rsidRDefault="00C661A9">
      <w:pPr>
        <w:pStyle w:val="Heading1"/>
        <w:rPr>
          <w:color w:val="800000"/>
          <w:sz w:val="24"/>
          <w:szCs w:val="24"/>
          <w:lang w:eastAsia="ja-JP"/>
        </w:rPr>
      </w:pPr>
      <w:bookmarkStart w:id="106" w:name="_Toc410786585"/>
      <w:r>
        <w:rPr>
          <w:rFonts w:hint="eastAsia"/>
          <w:color w:val="800000"/>
          <w:sz w:val="24"/>
          <w:szCs w:val="24"/>
          <w:lang w:eastAsia="ja-JP"/>
        </w:rPr>
        <w:lastRenderedPageBreak/>
        <w:t>O</w:t>
      </w:r>
      <w:r w:rsidR="006D6733">
        <w:rPr>
          <w:rFonts w:hint="eastAsia"/>
          <w:color w:val="800000"/>
          <w:sz w:val="24"/>
          <w:szCs w:val="24"/>
          <w:lang w:eastAsia="ja-JP"/>
        </w:rPr>
        <w:t>ther C</w:t>
      </w:r>
      <w:r w:rsidR="0009221B">
        <w:rPr>
          <w:rFonts w:hint="eastAsia"/>
          <w:color w:val="800000"/>
          <w:sz w:val="24"/>
          <w:szCs w:val="24"/>
          <w:lang w:eastAsia="ja-JP"/>
        </w:rPr>
        <w:t>on</w:t>
      </w:r>
      <w:r>
        <w:rPr>
          <w:color w:val="800000"/>
          <w:sz w:val="24"/>
          <w:szCs w:val="24"/>
          <w:lang w:eastAsia="ja-JP"/>
        </w:rPr>
        <w:t>sideration</w:t>
      </w:r>
      <w:r>
        <w:rPr>
          <w:rFonts w:hint="eastAsia"/>
          <w:color w:val="800000"/>
          <w:sz w:val="24"/>
          <w:szCs w:val="24"/>
          <w:lang w:eastAsia="ja-JP"/>
        </w:rPr>
        <w:t>s</w:t>
      </w:r>
      <w:bookmarkEnd w:id="106"/>
    </w:p>
    <w:p w:rsidR="0009221B" w:rsidRDefault="0009221B" w:rsidP="00B8022E">
      <w:pPr>
        <w:pStyle w:val="comment"/>
        <w:ind w:left="0"/>
      </w:pPr>
      <w:r>
        <w:t>&lt;[This section provides a description of other design elements that were considered as alternatives in selection process for the above class design, i.e. a brief explanation of advantages and disadvantages of the selected package relationships and/or class implementation in comparison with others. It should be a clear answer to the question why the above class design is selected for this system, not the others.&gt;</w:t>
      </w:r>
    </w:p>
    <w:p w:rsidR="0009221B" w:rsidRDefault="0009221B" w:rsidP="0009221B">
      <w:pPr>
        <w:rPr>
          <w:lang w:eastAsia="ja-JP"/>
        </w:rPr>
      </w:pPr>
    </w:p>
    <w:p w:rsidR="0009221B" w:rsidRPr="0009221B" w:rsidRDefault="0009221B" w:rsidP="0009221B">
      <w:pPr>
        <w:rPr>
          <w:lang w:eastAsia="ja-JP"/>
        </w:rPr>
      </w:pPr>
    </w:p>
    <w:p w:rsidR="00C40B3D" w:rsidRPr="00BD3B0C" w:rsidRDefault="0009221B">
      <w:pPr>
        <w:pStyle w:val="Heading1"/>
        <w:rPr>
          <w:color w:val="800000"/>
          <w:sz w:val="24"/>
          <w:szCs w:val="24"/>
        </w:rPr>
      </w:pPr>
      <w:bookmarkStart w:id="107" w:name="_Toc410786586"/>
      <w:r w:rsidRPr="00BD3B0C">
        <w:rPr>
          <w:rFonts w:hint="eastAsia"/>
          <w:color w:val="800000"/>
          <w:sz w:val="24"/>
          <w:szCs w:val="24"/>
          <w:lang w:eastAsia="ja-JP"/>
        </w:rPr>
        <w:lastRenderedPageBreak/>
        <w:t>Appendix</w:t>
      </w:r>
      <w:bookmarkEnd w:id="107"/>
    </w:p>
    <w:sectPr w:rsidR="00C40B3D" w:rsidRPr="00BD3B0C" w:rsidSect="008F2404">
      <w:headerReference w:type="default" r:id="rId49"/>
      <w:pgSz w:w="12240" w:h="15840"/>
      <w:pgMar w:top="1440" w:right="144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3A15" w:rsidRDefault="00F73A15">
      <w:r>
        <w:separator/>
      </w:r>
    </w:p>
  </w:endnote>
  <w:endnote w:type="continuationSeparator" w:id="0">
    <w:p w:rsidR="00F73A15" w:rsidRDefault="00F73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5650" w:rsidRPr="00DA0A63" w:rsidRDefault="00885650" w:rsidP="00143B04">
    <w:pPr>
      <w:pStyle w:val="Footer"/>
      <w:framePr w:wrap="around"/>
      <w:ind w:left="0"/>
      <w:jc w:val="left"/>
    </w:pPr>
    <w:r>
      <w:t>FU/002</w:t>
    </w:r>
    <w:r>
      <w:tab/>
      <w:t>Internal use</w:t>
    </w:r>
    <w:r>
      <w:rPr>
        <w:rStyle w:val="PageNumber"/>
      </w:rPr>
      <w:tab/>
    </w:r>
    <w:r w:rsidRPr="007F6179">
      <w:rPr>
        <w:rStyle w:val="PageNumber"/>
        <w:sz w:val="20"/>
      </w:rPr>
      <w:fldChar w:fldCharType="begin"/>
    </w:r>
    <w:r w:rsidRPr="007F6179">
      <w:rPr>
        <w:rStyle w:val="PageNumber"/>
        <w:sz w:val="20"/>
      </w:rPr>
      <w:instrText xml:space="preserve"> PAGE </w:instrText>
    </w:r>
    <w:r w:rsidRPr="007F6179">
      <w:rPr>
        <w:rStyle w:val="PageNumber"/>
        <w:sz w:val="20"/>
      </w:rPr>
      <w:fldChar w:fldCharType="separate"/>
    </w:r>
    <w:r w:rsidR="00494E01">
      <w:rPr>
        <w:rStyle w:val="PageNumber"/>
        <w:sz w:val="20"/>
      </w:rPr>
      <w:t>42</w:t>
    </w:r>
    <w:r w:rsidRPr="007F6179">
      <w:rPr>
        <w:rStyle w:val="PageNumber"/>
        <w:sz w:val="20"/>
      </w:rPr>
      <w:fldChar w:fldCharType="end"/>
    </w:r>
    <w:r w:rsidRPr="007F6179">
      <w:rPr>
        <w:rStyle w:val="PageNumber"/>
        <w:sz w:val="20"/>
      </w:rPr>
      <w:t>/</w:t>
    </w:r>
    <w:r w:rsidRPr="007F6179">
      <w:rPr>
        <w:rStyle w:val="PageNumber"/>
        <w:sz w:val="20"/>
      </w:rPr>
      <w:fldChar w:fldCharType="begin"/>
    </w:r>
    <w:r w:rsidRPr="007F6179">
      <w:rPr>
        <w:rStyle w:val="PageNumber"/>
        <w:sz w:val="20"/>
      </w:rPr>
      <w:instrText xml:space="preserve">  NUMPAGES</w:instrText>
    </w:r>
    <w:r w:rsidRPr="007F6179">
      <w:rPr>
        <w:rStyle w:val="PageNumber"/>
        <w:sz w:val="20"/>
      </w:rPr>
      <w:fldChar w:fldCharType="separate"/>
    </w:r>
    <w:r w:rsidR="00494E01">
      <w:rPr>
        <w:rStyle w:val="PageNumber"/>
        <w:sz w:val="20"/>
      </w:rPr>
      <w:t>45</w:t>
    </w:r>
    <w:r w:rsidRPr="007F6179">
      <w:rPr>
        <w:rStyle w:val="PageNumber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3A15" w:rsidRDefault="00F73A15">
      <w:r>
        <w:separator/>
      </w:r>
    </w:p>
  </w:footnote>
  <w:footnote w:type="continuationSeparator" w:id="0">
    <w:p w:rsidR="00F73A15" w:rsidRDefault="00F73A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5650" w:rsidRPr="00DA0A63" w:rsidRDefault="00885650" w:rsidP="00DA0A63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5650" w:rsidRDefault="00885650" w:rsidP="00DA0A63">
    <w:pPr>
      <w:pStyle w:val="Header"/>
      <w:ind w:left="0"/>
    </w:pPr>
    <w:r>
      <w:t>&lt;Project code&gt; - Software Design Specification</w:t>
    </w:r>
    <w:r>
      <w:tab/>
    </w:r>
    <w:r>
      <w:tab/>
    </w:r>
    <w:r>
      <w:tab/>
    </w:r>
    <w:r>
      <w:tab/>
    </w:r>
    <w:r>
      <w:tab/>
      <w:t xml:space="preserve">         vx.x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1E83E1B"/>
    <w:multiLevelType w:val="hybridMultilevel"/>
    <w:tmpl w:val="B6EE61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3CF55A8"/>
    <w:multiLevelType w:val="hybridMultilevel"/>
    <w:tmpl w:val="05F4A48E"/>
    <w:lvl w:ilvl="0" w:tplc="EDD213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3DE1439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42D50EA"/>
    <w:multiLevelType w:val="hybridMultilevel"/>
    <w:tmpl w:val="D8E08C64"/>
    <w:lvl w:ilvl="0" w:tplc="746E2AD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5D44333"/>
    <w:multiLevelType w:val="hybridMultilevel"/>
    <w:tmpl w:val="E2A69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7A0426E"/>
    <w:multiLevelType w:val="hybridMultilevel"/>
    <w:tmpl w:val="5D5ACA72"/>
    <w:lvl w:ilvl="0" w:tplc="06CC1EC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17199B"/>
    <w:multiLevelType w:val="hybridMultilevel"/>
    <w:tmpl w:val="1844309E"/>
    <w:lvl w:ilvl="0" w:tplc="94D08992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C803CDC"/>
    <w:multiLevelType w:val="hybridMultilevel"/>
    <w:tmpl w:val="F59E5254"/>
    <w:lvl w:ilvl="0" w:tplc="A10AAE22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EC54C74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04A2756"/>
    <w:multiLevelType w:val="hybridMultilevel"/>
    <w:tmpl w:val="96CA5D46"/>
    <w:lvl w:ilvl="0" w:tplc="A1EA23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0A9695D"/>
    <w:multiLevelType w:val="hybridMultilevel"/>
    <w:tmpl w:val="D8689B0C"/>
    <w:lvl w:ilvl="0" w:tplc="A7644D5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0D56849"/>
    <w:multiLevelType w:val="multilevel"/>
    <w:tmpl w:val="C684661E"/>
    <w:lvl w:ilvl="0">
      <w:start w:val="1"/>
      <w:numFmt w:val="bullet"/>
      <w:pStyle w:val="BulletList1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11117C86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2A90AEA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8AF3485"/>
    <w:multiLevelType w:val="hybridMultilevel"/>
    <w:tmpl w:val="83D64D30"/>
    <w:lvl w:ilvl="0" w:tplc="737E1034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9435BA3"/>
    <w:multiLevelType w:val="hybridMultilevel"/>
    <w:tmpl w:val="D19E2C60"/>
    <w:lvl w:ilvl="0" w:tplc="863062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A7E0980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B5307B7"/>
    <w:multiLevelType w:val="hybridMultilevel"/>
    <w:tmpl w:val="05F4A48E"/>
    <w:lvl w:ilvl="0" w:tplc="EDD213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15E5E66"/>
    <w:multiLevelType w:val="hybridMultilevel"/>
    <w:tmpl w:val="2556B720"/>
    <w:lvl w:ilvl="0" w:tplc="5DBC83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3D970C6"/>
    <w:multiLevelType w:val="hybridMultilevel"/>
    <w:tmpl w:val="5D5ACA72"/>
    <w:lvl w:ilvl="0" w:tplc="06CC1EC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4A21453"/>
    <w:multiLevelType w:val="hybridMultilevel"/>
    <w:tmpl w:val="EAE292F6"/>
    <w:lvl w:ilvl="0" w:tplc="5DBC833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59A5082"/>
    <w:multiLevelType w:val="hybridMultilevel"/>
    <w:tmpl w:val="4E9411DE"/>
    <w:lvl w:ilvl="0" w:tplc="1044585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74256C8"/>
    <w:multiLevelType w:val="hybridMultilevel"/>
    <w:tmpl w:val="F59E5254"/>
    <w:lvl w:ilvl="0" w:tplc="A10AAE22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7855790"/>
    <w:multiLevelType w:val="hybridMultilevel"/>
    <w:tmpl w:val="E856C252"/>
    <w:lvl w:ilvl="0" w:tplc="A1EA232A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B841392"/>
    <w:multiLevelType w:val="hybridMultilevel"/>
    <w:tmpl w:val="D83281C0"/>
    <w:lvl w:ilvl="0" w:tplc="2796E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DB47BF5"/>
    <w:multiLevelType w:val="hybridMultilevel"/>
    <w:tmpl w:val="593CA41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>
    <w:nsid w:val="2DB95CE5"/>
    <w:multiLevelType w:val="hybridMultilevel"/>
    <w:tmpl w:val="78302A60"/>
    <w:lvl w:ilvl="0" w:tplc="DD62BA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0E02D5A"/>
    <w:multiLevelType w:val="hybridMultilevel"/>
    <w:tmpl w:val="E8686C8E"/>
    <w:lvl w:ilvl="0" w:tplc="3948045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5BF1842"/>
    <w:multiLevelType w:val="hybridMultilevel"/>
    <w:tmpl w:val="ADBECE10"/>
    <w:lvl w:ilvl="0" w:tplc="D90A0BB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5EB2E97"/>
    <w:multiLevelType w:val="hybridMultilevel"/>
    <w:tmpl w:val="2834D442"/>
    <w:lvl w:ilvl="0" w:tplc="5DBC833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71158B7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1">
    <w:nsid w:val="3A201EC9"/>
    <w:multiLevelType w:val="hybridMultilevel"/>
    <w:tmpl w:val="2556B720"/>
    <w:lvl w:ilvl="0" w:tplc="5DBC83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AAB6771"/>
    <w:multiLevelType w:val="hybridMultilevel"/>
    <w:tmpl w:val="445E4E32"/>
    <w:lvl w:ilvl="0" w:tplc="391AF34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CFC5A51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E39465A"/>
    <w:multiLevelType w:val="hybridMultilevel"/>
    <w:tmpl w:val="78302A60"/>
    <w:lvl w:ilvl="0" w:tplc="DD62BA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0357D1B"/>
    <w:multiLevelType w:val="hybridMultilevel"/>
    <w:tmpl w:val="9C1A2DE2"/>
    <w:lvl w:ilvl="0" w:tplc="2E003C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47">
    <w:nsid w:val="42E91E44"/>
    <w:multiLevelType w:val="hybridMultilevel"/>
    <w:tmpl w:val="78302A60"/>
    <w:lvl w:ilvl="0" w:tplc="DD62BA4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6ED3D02"/>
    <w:multiLevelType w:val="hybridMultilevel"/>
    <w:tmpl w:val="116A752C"/>
    <w:lvl w:ilvl="0" w:tplc="5DBC833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8BA405B"/>
    <w:multiLevelType w:val="hybridMultilevel"/>
    <w:tmpl w:val="05F4A48E"/>
    <w:lvl w:ilvl="0" w:tplc="EDD213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1">
    <w:nsid w:val="4ADD3660"/>
    <w:multiLevelType w:val="hybridMultilevel"/>
    <w:tmpl w:val="E2A69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CD36DF2"/>
    <w:multiLevelType w:val="hybridMultilevel"/>
    <w:tmpl w:val="1E865F86"/>
    <w:lvl w:ilvl="0" w:tplc="2E003C12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D4C217C"/>
    <w:multiLevelType w:val="hybridMultilevel"/>
    <w:tmpl w:val="EC30B074"/>
    <w:lvl w:ilvl="0" w:tplc="F7C4E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E961C20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EE8655E"/>
    <w:multiLevelType w:val="hybridMultilevel"/>
    <w:tmpl w:val="2556B720"/>
    <w:lvl w:ilvl="0" w:tplc="5DBC83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F564EB4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FE37E9D"/>
    <w:multiLevelType w:val="hybridMultilevel"/>
    <w:tmpl w:val="4D4835A8"/>
    <w:lvl w:ilvl="0" w:tplc="352A0F76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096570E"/>
    <w:multiLevelType w:val="hybridMultilevel"/>
    <w:tmpl w:val="71EAA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101552B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862642"/>
    <w:multiLevelType w:val="hybridMultilevel"/>
    <w:tmpl w:val="F8E62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5D463A6"/>
    <w:multiLevelType w:val="hybridMultilevel"/>
    <w:tmpl w:val="D8E08C64"/>
    <w:lvl w:ilvl="0" w:tplc="746E2AD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7255EF2"/>
    <w:multiLevelType w:val="hybridMultilevel"/>
    <w:tmpl w:val="183C2DDC"/>
    <w:lvl w:ilvl="0" w:tplc="5DBC833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8F0294F"/>
    <w:multiLevelType w:val="hybridMultilevel"/>
    <w:tmpl w:val="C7EAD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593D31FD"/>
    <w:multiLevelType w:val="hybridMultilevel"/>
    <w:tmpl w:val="D19E2C60"/>
    <w:lvl w:ilvl="0" w:tplc="863062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A9005E1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68">
    <w:nsid w:val="5D862AC0"/>
    <w:multiLevelType w:val="hybridMultilevel"/>
    <w:tmpl w:val="4C3286A2"/>
    <w:lvl w:ilvl="0" w:tplc="A1EA23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E036C38"/>
    <w:multiLevelType w:val="hybridMultilevel"/>
    <w:tmpl w:val="05F4A48E"/>
    <w:lvl w:ilvl="0" w:tplc="EDD213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EF63D29"/>
    <w:multiLevelType w:val="hybridMultilevel"/>
    <w:tmpl w:val="05F4A48E"/>
    <w:lvl w:ilvl="0" w:tplc="EDD213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FB43926"/>
    <w:multiLevelType w:val="hybridMultilevel"/>
    <w:tmpl w:val="183C2DDC"/>
    <w:lvl w:ilvl="0" w:tplc="5DBC833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14011F0"/>
    <w:multiLevelType w:val="hybridMultilevel"/>
    <w:tmpl w:val="D83281C0"/>
    <w:lvl w:ilvl="0" w:tplc="2796E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33B227B"/>
    <w:multiLevelType w:val="hybridMultilevel"/>
    <w:tmpl w:val="0E5097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64D50C71"/>
    <w:multiLevelType w:val="hybridMultilevel"/>
    <w:tmpl w:val="4830BA24"/>
    <w:lvl w:ilvl="0" w:tplc="B568F516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5083226"/>
    <w:multiLevelType w:val="hybridMultilevel"/>
    <w:tmpl w:val="7DA461E2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5496F00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6B85E1B"/>
    <w:multiLevelType w:val="hybridMultilevel"/>
    <w:tmpl w:val="1E865F86"/>
    <w:lvl w:ilvl="0" w:tplc="2E003C12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79">
    <w:nsid w:val="6A836CD5"/>
    <w:multiLevelType w:val="hybridMultilevel"/>
    <w:tmpl w:val="F59E5254"/>
    <w:lvl w:ilvl="0" w:tplc="A10AAE22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AA03CEA"/>
    <w:multiLevelType w:val="hybridMultilevel"/>
    <w:tmpl w:val="4E9411DE"/>
    <w:lvl w:ilvl="0" w:tplc="1044585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B916582"/>
    <w:multiLevelType w:val="hybridMultilevel"/>
    <w:tmpl w:val="FAFAF75A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C9A1760"/>
    <w:multiLevelType w:val="hybridMultilevel"/>
    <w:tmpl w:val="E2A69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CAA7364"/>
    <w:multiLevelType w:val="hybridMultilevel"/>
    <w:tmpl w:val="F59E5254"/>
    <w:lvl w:ilvl="0" w:tplc="A10AAE22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F19671A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1702332"/>
    <w:multiLevelType w:val="hybridMultilevel"/>
    <w:tmpl w:val="77A45F00"/>
    <w:lvl w:ilvl="0" w:tplc="0AACA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87">
    <w:nsid w:val="71A34798"/>
    <w:multiLevelType w:val="hybridMultilevel"/>
    <w:tmpl w:val="D096B38C"/>
    <w:lvl w:ilvl="0" w:tplc="A5AC3B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23E13FC"/>
    <w:multiLevelType w:val="hybridMultilevel"/>
    <w:tmpl w:val="4830BA24"/>
    <w:lvl w:ilvl="0" w:tplc="B568F516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37E0B17"/>
    <w:multiLevelType w:val="hybridMultilevel"/>
    <w:tmpl w:val="2842C524"/>
    <w:lvl w:ilvl="0" w:tplc="E6DAF790">
      <w:start w:val="5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41E761B"/>
    <w:multiLevelType w:val="hybridMultilevel"/>
    <w:tmpl w:val="73BEC348"/>
    <w:lvl w:ilvl="0" w:tplc="7C8A3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4A2496B"/>
    <w:multiLevelType w:val="hybridMultilevel"/>
    <w:tmpl w:val="E8686C8E"/>
    <w:lvl w:ilvl="0" w:tplc="3948045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5FD2E8E"/>
    <w:multiLevelType w:val="hybridMultilevel"/>
    <w:tmpl w:val="E2A69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6E46B8E"/>
    <w:multiLevelType w:val="hybridMultilevel"/>
    <w:tmpl w:val="7DA461E2"/>
    <w:lvl w:ilvl="0" w:tplc="B87E72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8982875"/>
    <w:multiLevelType w:val="hybridMultilevel"/>
    <w:tmpl w:val="83D64D30"/>
    <w:lvl w:ilvl="0" w:tplc="737E1034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6">
    <w:nsid w:val="7CE5389F"/>
    <w:multiLevelType w:val="hybridMultilevel"/>
    <w:tmpl w:val="D83281C0"/>
    <w:lvl w:ilvl="0" w:tplc="2796E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DDD62FB"/>
    <w:multiLevelType w:val="hybridMultilevel"/>
    <w:tmpl w:val="0AF25A42"/>
    <w:lvl w:ilvl="0" w:tplc="66484D5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50"/>
  </w:num>
  <w:num w:numId="3">
    <w:abstractNumId w:val="50"/>
  </w:num>
  <w:num w:numId="4">
    <w:abstractNumId w:val="50"/>
  </w:num>
  <w:num w:numId="5">
    <w:abstractNumId w:val="98"/>
  </w:num>
  <w:num w:numId="6">
    <w:abstractNumId w:val="50"/>
  </w:num>
  <w:num w:numId="7">
    <w:abstractNumId w:val="50"/>
  </w:num>
  <w:num w:numId="8">
    <w:abstractNumId w:val="50"/>
  </w:num>
  <w:num w:numId="9">
    <w:abstractNumId w:val="40"/>
  </w:num>
  <w:num w:numId="10">
    <w:abstractNumId w:val="95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6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86"/>
  </w:num>
  <w:num w:numId="22">
    <w:abstractNumId w:val="78"/>
  </w:num>
  <w:num w:numId="23">
    <w:abstractNumId w:val="66"/>
  </w:num>
  <w:num w:numId="24">
    <w:abstractNumId w:val="46"/>
  </w:num>
  <w:num w:numId="25">
    <w:abstractNumId w:val="73"/>
  </w:num>
  <w:num w:numId="26">
    <w:abstractNumId w:val="20"/>
  </w:num>
  <w:num w:numId="27">
    <w:abstractNumId w:val="63"/>
  </w:num>
  <w:num w:numId="28">
    <w:abstractNumId w:val="33"/>
  </w:num>
  <w:num w:numId="29">
    <w:abstractNumId w:val="58"/>
  </w:num>
  <w:num w:numId="30">
    <w:abstractNumId w:val="29"/>
  </w:num>
  <w:num w:numId="31">
    <w:abstractNumId w:val="38"/>
  </w:num>
  <w:num w:numId="32">
    <w:abstractNumId w:val="48"/>
  </w:num>
  <w:num w:numId="33">
    <w:abstractNumId w:val="96"/>
  </w:num>
  <w:num w:numId="34">
    <w:abstractNumId w:val="71"/>
  </w:num>
  <w:num w:numId="35">
    <w:abstractNumId w:val="69"/>
  </w:num>
  <w:num w:numId="36">
    <w:abstractNumId w:val="91"/>
  </w:num>
  <w:num w:numId="37">
    <w:abstractNumId w:val="80"/>
  </w:num>
  <w:num w:numId="38">
    <w:abstractNumId w:val="90"/>
  </w:num>
  <w:num w:numId="39">
    <w:abstractNumId w:val="42"/>
  </w:num>
  <w:num w:numId="40">
    <w:abstractNumId w:val="37"/>
  </w:num>
  <w:num w:numId="41">
    <w:abstractNumId w:val="27"/>
  </w:num>
  <w:num w:numId="42">
    <w:abstractNumId w:val="70"/>
  </w:num>
  <w:num w:numId="43">
    <w:abstractNumId w:val="41"/>
  </w:num>
  <w:num w:numId="44">
    <w:abstractNumId w:val="94"/>
  </w:num>
  <w:num w:numId="45">
    <w:abstractNumId w:val="49"/>
  </w:num>
  <w:num w:numId="46">
    <w:abstractNumId w:val="89"/>
  </w:num>
  <w:num w:numId="47">
    <w:abstractNumId w:val="14"/>
  </w:num>
  <w:num w:numId="48">
    <w:abstractNumId w:val="19"/>
  </w:num>
  <w:num w:numId="49">
    <w:abstractNumId w:val="55"/>
  </w:num>
  <w:num w:numId="50">
    <w:abstractNumId w:val="26"/>
  </w:num>
  <w:num w:numId="51">
    <w:abstractNumId w:val="23"/>
  </w:num>
  <w:num w:numId="52">
    <w:abstractNumId w:val="28"/>
  </w:num>
  <w:num w:numId="53">
    <w:abstractNumId w:val="65"/>
  </w:num>
  <w:num w:numId="54">
    <w:abstractNumId w:val="79"/>
  </w:num>
  <w:num w:numId="55">
    <w:abstractNumId w:val="81"/>
  </w:num>
  <w:num w:numId="56">
    <w:abstractNumId w:val="34"/>
  </w:num>
  <w:num w:numId="57">
    <w:abstractNumId w:val="84"/>
  </w:num>
  <w:num w:numId="58">
    <w:abstractNumId w:val="16"/>
  </w:num>
  <w:num w:numId="59">
    <w:abstractNumId w:val="59"/>
  </w:num>
  <w:num w:numId="60">
    <w:abstractNumId w:val="35"/>
  </w:num>
  <w:num w:numId="61">
    <w:abstractNumId w:val="76"/>
  </w:num>
  <w:num w:numId="62">
    <w:abstractNumId w:val="53"/>
  </w:num>
  <w:num w:numId="63">
    <w:abstractNumId w:val="9"/>
  </w:num>
  <w:num w:numId="64">
    <w:abstractNumId w:val="22"/>
  </w:num>
  <w:num w:numId="65">
    <w:abstractNumId w:val="43"/>
  </w:num>
  <w:num w:numId="66">
    <w:abstractNumId w:val="74"/>
  </w:num>
  <w:num w:numId="67">
    <w:abstractNumId w:val="12"/>
  </w:num>
  <w:num w:numId="68">
    <w:abstractNumId w:val="85"/>
  </w:num>
  <w:num w:numId="69">
    <w:abstractNumId w:val="83"/>
  </w:num>
  <w:num w:numId="70">
    <w:abstractNumId w:val="64"/>
  </w:num>
  <w:num w:numId="71">
    <w:abstractNumId w:val="77"/>
  </w:num>
  <w:num w:numId="72">
    <w:abstractNumId w:val="21"/>
  </w:num>
  <w:num w:numId="73">
    <w:abstractNumId w:val="24"/>
  </w:num>
  <w:num w:numId="74">
    <w:abstractNumId w:val="52"/>
  </w:num>
  <w:num w:numId="75">
    <w:abstractNumId w:val="39"/>
  </w:num>
  <w:num w:numId="76">
    <w:abstractNumId w:val="31"/>
  </w:num>
  <w:num w:numId="77">
    <w:abstractNumId w:val="45"/>
  </w:num>
  <w:num w:numId="78">
    <w:abstractNumId w:val="75"/>
  </w:num>
  <w:num w:numId="79">
    <w:abstractNumId w:val="93"/>
  </w:num>
  <w:num w:numId="80">
    <w:abstractNumId w:val="57"/>
  </w:num>
  <w:num w:numId="81">
    <w:abstractNumId w:val="32"/>
  </w:num>
  <w:num w:numId="82">
    <w:abstractNumId w:val="68"/>
  </w:num>
  <w:num w:numId="83">
    <w:abstractNumId w:val="18"/>
  </w:num>
  <w:num w:numId="84">
    <w:abstractNumId w:val="11"/>
  </w:num>
  <w:num w:numId="85">
    <w:abstractNumId w:val="88"/>
  </w:num>
  <w:num w:numId="86">
    <w:abstractNumId w:val="61"/>
  </w:num>
  <w:num w:numId="87">
    <w:abstractNumId w:val="25"/>
  </w:num>
  <w:num w:numId="88">
    <w:abstractNumId w:val="54"/>
  </w:num>
  <w:num w:numId="89">
    <w:abstractNumId w:val="92"/>
  </w:num>
  <w:num w:numId="90">
    <w:abstractNumId w:val="13"/>
  </w:num>
  <w:num w:numId="91">
    <w:abstractNumId w:val="72"/>
  </w:num>
  <w:num w:numId="92">
    <w:abstractNumId w:val="10"/>
  </w:num>
  <w:num w:numId="93">
    <w:abstractNumId w:val="62"/>
  </w:num>
  <w:num w:numId="94">
    <w:abstractNumId w:val="30"/>
  </w:num>
  <w:num w:numId="95">
    <w:abstractNumId w:val="36"/>
  </w:num>
  <w:num w:numId="96">
    <w:abstractNumId w:val="51"/>
  </w:num>
  <w:num w:numId="97">
    <w:abstractNumId w:val="82"/>
  </w:num>
  <w:num w:numId="98">
    <w:abstractNumId w:val="56"/>
  </w:num>
  <w:num w:numId="99">
    <w:abstractNumId w:val="44"/>
  </w:num>
  <w:num w:numId="100">
    <w:abstractNumId w:val="17"/>
  </w:num>
  <w:num w:numId="101">
    <w:abstractNumId w:val="47"/>
  </w:num>
  <w:num w:numId="102">
    <w:abstractNumId w:val="60"/>
  </w:num>
  <w:num w:numId="103">
    <w:abstractNumId w:val="87"/>
  </w:num>
  <w:num w:numId="104">
    <w:abstractNumId w:val="97"/>
  </w:num>
  <w:num w:numId="105">
    <w:abstractNumId w:val="15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E10"/>
    <w:rsid w:val="000102E9"/>
    <w:rsid w:val="000140DA"/>
    <w:rsid w:val="00025366"/>
    <w:rsid w:val="00035860"/>
    <w:rsid w:val="0003654D"/>
    <w:rsid w:val="00042D26"/>
    <w:rsid w:val="00046BAF"/>
    <w:rsid w:val="0005542D"/>
    <w:rsid w:val="00057459"/>
    <w:rsid w:val="00062F48"/>
    <w:rsid w:val="0007056A"/>
    <w:rsid w:val="00083C83"/>
    <w:rsid w:val="0009221B"/>
    <w:rsid w:val="000952C7"/>
    <w:rsid w:val="000A1503"/>
    <w:rsid w:val="000A40AC"/>
    <w:rsid w:val="000A465B"/>
    <w:rsid w:val="000A56E5"/>
    <w:rsid w:val="000B7757"/>
    <w:rsid w:val="000C35FF"/>
    <w:rsid w:val="000C45B6"/>
    <w:rsid w:val="000C7CA6"/>
    <w:rsid w:val="000D774F"/>
    <w:rsid w:val="000E4401"/>
    <w:rsid w:val="000E61FF"/>
    <w:rsid w:val="000F4579"/>
    <w:rsid w:val="000F5535"/>
    <w:rsid w:val="001019D8"/>
    <w:rsid w:val="001043F4"/>
    <w:rsid w:val="00104ADC"/>
    <w:rsid w:val="00113B2D"/>
    <w:rsid w:val="001159F4"/>
    <w:rsid w:val="0012425F"/>
    <w:rsid w:val="0013608D"/>
    <w:rsid w:val="00143B04"/>
    <w:rsid w:val="00150BF5"/>
    <w:rsid w:val="00151013"/>
    <w:rsid w:val="00154067"/>
    <w:rsid w:val="00157514"/>
    <w:rsid w:val="00160FFA"/>
    <w:rsid w:val="00163107"/>
    <w:rsid w:val="001717B7"/>
    <w:rsid w:val="00174F5F"/>
    <w:rsid w:val="00176EB7"/>
    <w:rsid w:val="001864B1"/>
    <w:rsid w:val="00194243"/>
    <w:rsid w:val="001A397F"/>
    <w:rsid w:val="001B107E"/>
    <w:rsid w:val="001B53CA"/>
    <w:rsid w:val="001B7D51"/>
    <w:rsid w:val="001C11CD"/>
    <w:rsid w:val="001D21F2"/>
    <w:rsid w:val="001D21FF"/>
    <w:rsid w:val="001D5CF3"/>
    <w:rsid w:val="001E33BD"/>
    <w:rsid w:val="001E4A0D"/>
    <w:rsid w:val="002017B6"/>
    <w:rsid w:val="0021329F"/>
    <w:rsid w:val="00215DC4"/>
    <w:rsid w:val="002179D4"/>
    <w:rsid w:val="002423B1"/>
    <w:rsid w:val="002439FF"/>
    <w:rsid w:val="00267857"/>
    <w:rsid w:val="00272CC5"/>
    <w:rsid w:val="00274B5D"/>
    <w:rsid w:val="00281B48"/>
    <w:rsid w:val="0028371B"/>
    <w:rsid w:val="00284350"/>
    <w:rsid w:val="00284AD9"/>
    <w:rsid w:val="00290528"/>
    <w:rsid w:val="00292FFB"/>
    <w:rsid w:val="002930AB"/>
    <w:rsid w:val="00294F2B"/>
    <w:rsid w:val="002964E4"/>
    <w:rsid w:val="002A1DB2"/>
    <w:rsid w:val="002A2633"/>
    <w:rsid w:val="002B03BB"/>
    <w:rsid w:val="002B38B7"/>
    <w:rsid w:val="002C37CE"/>
    <w:rsid w:val="002C4716"/>
    <w:rsid w:val="002C5CBD"/>
    <w:rsid w:val="002C69AF"/>
    <w:rsid w:val="002C765F"/>
    <w:rsid w:val="002D109C"/>
    <w:rsid w:val="002D5085"/>
    <w:rsid w:val="002E541B"/>
    <w:rsid w:val="002E551F"/>
    <w:rsid w:val="002E56CF"/>
    <w:rsid w:val="002F079B"/>
    <w:rsid w:val="002F7FD5"/>
    <w:rsid w:val="003014DF"/>
    <w:rsid w:val="00303961"/>
    <w:rsid w:val="0030452D"/>
    <w:rsid w:val="00304EAD"/>
    <w:rsid w:val="00311273"/>
    <w:rsid w:val="003157E4"/>
    <w:rsid w:val="003165DC"/>
    <w:rsid w:val="00316C0D"/>
    <w:rsid w:val="00317F24"/>
    <w:rsid w:val="00320EBC"/>
    <w:rsid w:val="003217DD"/>
    <w:rsid w:val="00325EC3"/>
    <w:rsid w:val="00327860"/>
    <w:rsid w:val="0033202C"/>
    <w:rsid w:val="00335ABD"/>
    <w:rsid w:val="00344893"/>
    <w:rsid w:val="0035195F"/>
    <w:rsid w:val="00365B72"/>
    <w:rsid w:val="00371510"/>
    <w:rsid w:val="00374397"/>
    <w:rsid w:val="00374C41"/>
    <w:rsid w:val="00384AC5"/>
    <w:rsid w:val="00391590"/>
    <w:rsid w:val="003C1372"/>
    <w:rsid w:val="003C540E"/>
    <w:rsid w:val="003D408B"/>
    <w:rsid w:val="003E4987"/>
    <w:rsid w:val="003F205E"/>
    <w:rsid w:val="0041135D"/>
    <w:rsid w:val="0041164F"/>
    <w:rsid w:val="004232C1"/>
    <w:rsid w:val="00424489"/>
    <w:rsid w:val="00430862"/>
    <w:rsid w:val="0044362D"/>
    <w:rsid w:val="00445A6F"/>
    <w:rsid w:val="00446EFE"/>
    <w:rsid w:val="00450B02"/>
    <w:rsid w:val="00466D23"/>
    <w:rsid w:val="00470EBD"/>
    <w:rsid w:val="00470F9C"/>
    <w:rsid w:val="00470FEA"/>
    <w:rsid w:val="00484AC0"/>
    <w:rsid w:val="00494E01"/>
    <w:rsid w:val="004962F4"/>
    <w:rsid w:val="00496554"/>
    <w:rsid w:val="004A455B"/>
    <w:rsid w:val="004A461E"/>
    <w:rsid w:val="004A777A"/>
    <w:rsid w:val="004B239A"/>
    <w:rsid w:val="004C4894"/>
    <w:rsid w:val="004C728B"/>
    <w:rsid w:val="004D23D9"/>
    <w:rsid w:val="004E0EEB"/>
    <w:rsid w:val="004E2434"/>
    <w:rsid w:val="00501C01"/>
    <w:rsid w:val="005155BB"/>
    <w:rsid w:val="00526643"/>
    <w:rsid w:val="005276FE"/>
    <w:rsid w:val="00530FC5"/>
    <w:rsid w:val="00532D29"/>
    <w:rsid w:val="005377D7"/>
    <w:rsid w:val="005431E9"/>
    <w:rsid w:val="005444C6"/>
    <w:rsid w:val="0055388D"/>
    <w:rsid w:val="00555B99"/>
    <w:rsid w:val="005560CC"/>
    <w:rsid w:val="00557D3B"/>
    <w:rsid w:val="0056007E"/>
    <w:rsid w:val="00560365"/>
    <w:rsid w:val="005628B6"/>
    <w:rsid w:val="00563198"/>
    <w:rsid w:val="00563FA2"/>
    <w:rsid w:val="00565A8B"/>
    <w:rsid w:val="005703B3"/>
    <w:rsid w:val="00570549"/>
    <w:rsid w:val="0057538A"/>
    <w:rsid w:val="00575DA8"/>
    <w:rsid w:val="005814CB"/>
    <w:rsid w:val="00584E6D"/>
    <w:rsid w:val="00590B04"/>
    <w:rsid w:val="00594322"/>
    <w:rsid w:val="005A152F"/>
    <w:rsid w:val="005A4D5D"/>
    <w:rsid w:val="005C107A"/>
    <w:rsid w:val="005C59F7"/>
    <w:rsid w:val="005E0725"/>
    <w:rsid w:val="005E20C0"/>
    <w:rsid w:val="005E4C17"/>
    <w:rsid w:val="005E70A8"/>
    <w:rsid w:val="005E738C"/>
    <w:rsid w:val="00611299"/>
    <w:rsid w:val="0061179E"/>
    <w:rsid w:val="006150AF"/>
    <w:rsid w:val="00625117"/>
    <w:rsid w:val="00642798"/>
    <w:rsid w:val="0064587D"/>
    <w:rsid w:val="00647260"/>
    <w:rsid w:val="00647A66"/>
    <w:rsid w:val="006529ED"/>
    <w:rsid w:val="00654139"/>
    <w:rsid w:val="0065770A"/>
    <w:rsid w:val="00657AE5"/>
    <w:rsid w:val="006612A6"/>
    <w:rsid w:val="00661BF7"/>
    <w:rsid w:val="0066459C"/>
    <w:rsid w:val="006776FE"/>
    <w:rsid w:val="00693B89"/>
    <w:rsid w:val="006A4B94"/>
    <w:rsid w:val="006A63DF"/>
    <w:rsid w:val="006B3A8F"/>
    <w:rsid w:val="006B5BD6"/>
    <w:rsid w:val="006B7112"/>
    <w:rsid w:val="006B7F15"/>
    <w:rsid w:val="006B7FAE"/>
    <w:rsid w:val="006C162A"/>
    <w:rsid w:val="006C3904"/>
    <w:rsid w:val="006C40A1"/>
    <w:rsid w:val="006C6F03"/>
    <w:rsid w:val="006D6733"/>
    <w:rsid w:val="006D68A4"/>
    <w:rsid w:val="006E0407"/>
    <w:rsid w:val="006E0A6A"/>
    <w:rsid w:val="006E5397"/>
    <w:rsid w:val="00701603"/>
    <w:rsid w:val="0072138E"/>
    <w:rsid w:val="00746741"/>
    <w:rsid w:val="00751597"/>
    <w:rsid w:val="00752A15"/>
    <w:rsid w:val="007617CE"/>
    <w:rsid w:val="00764384"/>
    <w:rsid w:val="00766172"/>
    <w:rsid w:val="007734EB"/>
    <w:rsid w:val="00776804"/>
    <w:rsid w:val="00782AE0"/>
    <w:rsid w:val="0078587E"/>
    <w:rsid w:val="00790DD9"/>
    <w:rsid w:val="00796733"/>
    <w:rsid w:val="007A77CD"/>
    <w:rsid w:val="007C2DB8"/>
    <w:rsid w:val="007C52C7"/>
    <w:rsid w:val="007D3D9E"/>
    <w:rsid w:val="007D6F2E"/>
    <w:rsid w:val="007D755B"/>
    <w:rsid w:val="007E17F4"/>
    <w:rsid w:val="007E2E61"/>
    <w:rsid w:val="007F64D6"/>
    <w:rsid w:val="00807468"/>
    <w:rsid w:val="00814F18"/>
    <w:rsid w:val="00821C92"/>
    <w:rsid w:val="008230AC"/>
    <w:rsid w:val="00825C88"/>
    <w:rsid w:val="00825F4C"/>
    <w:rsid w:val="00832BA1"/>
    <w:rsid w:val="0083581F"/>
    <w:rsid w:val="00837F52"/>
    <w:rsid w:val="008428B4"/>
    <w:rsid w:val="00844602"/>
    <w:rsid w:val="0085348F"/>
    <w:rsid w:val="00855346"/>
    <w:rsid w:val="00857BF4"/>
    <w:rsid w:val="00861076"/>
    <w:rsid w:val="00872EBA"/>
    <w:rsid w:val="008839AB"/>
    <w:rsid w:val="0088519A"/>
    <w:rsid w:val="00885650"/>
    <w:rsid w:val="0088699F"/>
    <w:rsid w:val="00897BAD"/>
    <w:rsid w:val="008A3CD0"/>
    <w:rsid w:val="008A7B37"/>
    <w:rsid w:val="008B0307"/>
    <w:rsid w:val="008B2871"/>
    <w:rsid w:val="008D2642"/>
    <w:rsid w:val="008D3D2D"/>
    <w:rsid w:val="008D4EA0"/>
    <w:rsid w:val="008E6F71"/>
    <w:rsid w:val="008F2404"/>
    <w:rsid w:val="008F2932"/>
    <w:rsid w:val="008F45B6"/>
    <w:rsid w:val="008F6080"/>
    <w:rsid w:val="00902CB4"/>
    <w:rsid w:val="009075A4"/>
    <w:rsid w:val="00914AEE"/>
    <w:rsid w:val="00916652"/>
    <w:rsid w:val="009251E4"/>
    <w:rsid w:val="009308F5"/>
    <w:rsid w:val="009407DE"/>
    <w:rsid w:val="00941D96"/>
    <w:rsid w:val="0094201A"/>
    <w:rsid w:val="009421FE"/>
    <w:rsid w:val="009423A7"/>
    <w:rsid w:val="0095192D"/>
    <w:rsid w:val="00951A79"/>
    <w:rsid w:val="009641B5"/>
    <w:rsid w:val="0096487F"/>
    <w:rsid w:val="00974128"/>
    <w:rsid w:val="00975BEF"/>
    <w:rsid w:val="00980514"/>
    <w:rsid w:val="009826C9"/>
    <w:rsid w:val="009930F8"/>
    <w:rsid w:val="00995282"/>
    <w:rsid w:val="00996CBB"/>
    <w:rsid w:val="009A1E89"/>
    <w:rsid w:val="009A6DC9"/>
    <w:rsid w:val="009B047C"/>
    <w:rsid w:val="009B67AD"/>
    <w:rsid w:val="009D10EF"/>
    <w:rsid w:val="009D5E8F"/>
    <w:rsid w:val="009E2BBD"/>
    <w:rsid w:val="009E51EC"/>
    <w:rsid w:val="009F052B"/>
    <w:rsid w:val="009F4645"/>
    <w:rsid w:val="009F753F"/>
    <w:rsid w:val="009F7E01"/>
    <w:rsid w:val="00A048F1"/>
    <w:rsid w:val="00A14B5E"/>
    <w:rsid w:val="00A2429F"/>
    <w:rsid w:val="00A3019D"/>
    <w:rsid w:val="00A32C42"/>
    <w:rsid w:val="00A3526B"/>
    <w:rsid w:val="00A50883"/>
    <w:rsid w:val="00A51349"/>
    <w:rsid w:val="00A54B7A"/>
    <w:rsid w:val="00A54DD3"/>
    <w:rsid w:val="00A6197B"/>
    <w:rsid w:val="00A64E01"/>
    <w:rsid w:val="00A72F55"/>
    <w:rsid w:val="00A77441"/>
    <w:rsid w:val="00A80C9B"/>
    <w:rsid w:val="00A82B7D"/>
    <w:rsid w:val="00A82B8E"/>
    <w:rsid w:val="00A86360"/>
    <w:rsid w:val="00A8704A"/>
    <w:rsid w:val="00A92443"/>
    <w:rsid w:val="00A95074"/>
    <w:rsid w:val="00AA0A06"/>
    <w:rsid w:val="00AA54E1"/>
    <w:rsid w:val="00AA56B1"/>
    <w:rsid w:val="00AA6DA0"/>
    <w:rsid w:val="00AD12E3"/>
    <w:rsid w:val="00B05D42"/>
    <w:rsid w:val="00B1326A"/>
    <w:rsid w:val="00B22FFA"/>
    <w:rsid w:val="00B252CC"/>
    <w:rsid w:val="00B26C44"/>
    <w:rsid w:val="00B3225F"/>
    <w:rsid w:val="00B34A05"/>
    <w:rsid w:val="00B34F15"/>
    <w:rsid w:val="00B6315C"/>
    <w:rsid w:val="00B77DD7"/>
    <w:rsid w:val="00B8022E"/>
    <w:rsid w:val="00B809AE"/>
    <w:rsid w:val="00B81F17"/>
    <w:rsid w:val="00B87739"/>
    <w:rsid w:val="00B943FE"/>
    <w:rsid w:val="00B94F2F"/>
    <w:rsid w:val="00BA0FE0"/>
    <w:rsid w:val="00BA2BC5"/>
    <w:rsid w:val="00BA3E4A"/>
    <w:rsid w:val="00BA690D"/>
    <w:rsid w:val="00BB013C"/>
    <w:rsid w:val="00BB4E01"/>
    <w:rsid w:val="00BC239C"/>
    <w:rsid w:val="00BC30F9"/>
    <w:rsid w:val="00BC54CE"/>
    <w:rsid w:val="00BC59CB"/>
    <w:rsid w:val="00BD2ACD"/>
    <w:rsid w:val="00BD3B0C"/>
    <w:rsid w:val="00BD4545"/>
    <w:rsid w:val="00BE1705"/>
    <w:rsid w:val="00BF1954"/>
    <w:rsid w:val="00BF1C35"/>
    <w:rsid w:val="00BF39EC"/>
    <w:rsid w:val="00BF41C4"/>
    <w:rsid w:val="00BF4B42"/>
    <w:rsid w:val="00BF67B3"/>
    <w:rsid w:val="00C12E10"/>
    <w:rsid w:val="00C36E8E"/>
    <w:rsid w:val="00C40B3D"/>
    <w:rsid w:val="00C4537A"/>
    <w:rsid w:val="00C5141C"/>
    <w:rsid w:val="00C54A30"/>
    <w:rsid w:val="00C55623"/>
    <w:rsid w:val="00C574E2"/>
    <w:rsid w:val="00C5791F"/>
    <w:rsid w:val="00C57F5D"/>
    <w:rsid w:val="00C64242"/>
    <w:rsid w:val="00C65506"/>
    <w:rsid w:val="00C65B2B"/>
    <w:rsid w:val="00C65CC0"/>
    <w:rsid w:val="00C661A9"/>
    <w:rsid w:val="00C717E6"/>
    <w:rsid w:val="00C73B1D"/>
    <w:rsid w:val="00C76544"/>
    <w:rsid w:val="00C77AB6"/>
    <w:rsid w:val="00C95D0E"/>
    <w:rsid w:val="00CA3694"/>
    <w:rsid w:val="00CB167A"/>
    <w:rsid w:val="00CB1866"/>
    <w:rsid w:val="00CB3398"/>
    <w:rsid w:val="00CD5A28"/>
    <w:rsid w:val="00CD726C"/>
    <w:rsid w:val="00CE3759"/>
    <w:rsid w:val="00CE7176"/>
    <w:rsid w:val="00CF39D2"/>
    <w:rsid w:val="00CF5B9E"/>
    <w:rsid w:val="00D01865"/>
    <w:rsid w:val="00D04D4F"/>
    <w:rsid w:val="00D119BB"/>
    <w:rsid w:val="00D25DB2"/>
    <w:rsid w:val="00D30425"/>
    <w:rsid w:val="00D31CF4"/>
    <w:rsid w:val="00D4471C"/>
    <w:rsid w:val="00D50E81"/>
    <w:rsid w:val="00D56642"/>
    <w:rsid w:val="00D700A9"/>
    <w:rsid w:val="00D761D3"/>
    <w:rsid w:val="00D807BB"/>
    <w:rsid w:val="00D97EC0"/>
    <w:rsid w:val="00DA0017"/>
    <w:rsid w:val="00DA0A63"/>
    <w:rsid w:val="00DA5A33"/>
    <w:rsid w:val="00DB2034"/>
    <w:rsid w:val="00DC55A8"/>
    <w:rsid w:val="00DD22A5"/>
    <w:rsid w:val="00DD6A0B"/>
    <w:rsid w:val="00DE19AB"/>
    <w:rsid w:val="00DE3FC7"/>
    <w:rsid w:val="00DE6B17"/>
    <w:rsid w:val="00DF0A31"/>
    <w:rsid w:val="00DF2957"/>
    <w:rsid w:val="00E00B50"/>
    <w:rsid w:val="00E07528"/>
    <w:rsid w:val="00E10BB4"/>
    <w:rsid w:val="00E13115"/>
    <w:rsid w:val="00E24230"/>
    <w:rsid w:val="00E2675E"/>
    <w:rsid w:val="00E32C65"/>
    <w:rsid w:val="00E3573F"/>
    <w:rsid w:val="00E40342"/>
    <w:rsid w:val="00E50A15"/>
    <w:rsid w:val="00E51B4D"/>
    <w:rsid w:val="00E5546D"/>
    <w:rsid w:val="00E67F53"/>
    <w:rsid w:val="00E711CD"/>
    <w:rsid w:val="00E76C77"/>
    <w:rsid w:val="00E87505"/>
    <w:rsid w:val="00EA2D88"/>
    <w:rsid w:val="00EA46A6"/>
    <w:rsid w:val="00EB0FA4"/>
    <w:rsid w:val="00EB50E3"/>
    <w:rsid w:val="00EB6A50"/>
    <w:rsid w:val="00EC174C"/>
    <w:rsid w:val="00EC1A95"/>
    <w:rsid w:val="00ED0CEC"/>
    <w:rsid w:val="00ED3678"/>
    <w:rsid w:val="00EE15F2"/>
    <w:rsid w:val="00EF138E"/>
    <w:rsid w:val="00EF3FF8"/>
    <w:rsid w:val="00EF6D3F"/>
    <w:rsid w:val="00F06C86"/>
    <w:rsid w:val="00F16A91"/>
    <w:rsid w:val="00F33F35"/>
    <w:rsid w:val="00F358DC"/>
    <w:rsid w:val="00F359F1"/>
    <w:rsid w:val="00F40FCE"/>
    <w:rsid w:val="00F419EF"/>
    <w:rsid w:val="00F440A0"/>
    <w:rsid w:val="00F44DE6"/>
    <w:rsid w:val="00F510C4"/>
    <w:rsid w:val="00F6084E"/>
    <w:rsid w:val="00F665A7"/>
    <w:rsid w:val="00F677FC"/>
    <w:rsid w:val="00F70496"/>
    <w:rsid w:val="00F72E8A"/>
    <w:rsid w:val="00F73A15"/>
    <w:rsid w:val="00F75616"/>
    <w:rsid w:val="00F75F47"/>
    <w:rsid w:val="00F80791"/>
    <w:rsid w:val="00F90AF0"/>
    <w:rsid w:val="00F930EB"/>
    <w:rsid w:val="00F94E10"/>
    <w:rsid w:val="00FA3825"/>
    <w:rsid w:val="00FA3C41"/>
    <w:rsid w:val="00FA3DB4"/>
    <w:rsid w:val="00FA7DEF"/>
    <w:rsid w:val="00FB3FD2"/>
    <w:rsid w:val="00FB4E1D"/>
    <w:rsid w:val="00FD6353"/>
    <w:rsid w:val="00FE1FB9"/>
    <w:rsid w:val="00FE4291"/>
    <w:rsid w:val="00FE44BD"/>
    <w:rsid w:val="00F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71B88-5B69-48DD-AFE6-A88C1B24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360" w:lineRule="auto"/>
      <w:ind w:left="720"/>
    </w:pPr>
    <w:rPr>
      <w:rFonts w:ascii="Tahoma" w:hAnsi="Tahoma" w:cs="Arial"/>
      <w:bCs/>
      <w:snapToGrid w:val="0"/>
    </w:rPr>
  </w:style>
  <w:style w:type="paragraph" w:styleId="Heading1">
    <w:name w:val="heading 1"/>
    <w:aliases w:val="H1"/>
    <w:basedOn w:val="Normal"/>
    <w:next w:val="Normal"/>
    <w:qFormat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link w:val="Heading4Char"/>
    <w:qFormat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Pr>
      <w:b/>
      <w:caps/>
      <w:noProof/>
    </w:rPr>
  </w:style>
  <w:style w:type="paragraph" w:styleId="BalloonText">
    <w:name w:val="Balloon Text"/>
    <w:basedOn w:val="Normal"/>
    <w:semiHidden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Pr>
      <w:bCs w:val="0"/>
      <w:noProof/>
    </w:rPr>
  </w:style>
  <w:style w:type="paragraph" w:styleId="BodyText2">
    <w:name w:val="Body Text 2"/>
    <w:basedOn w:val="Normal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pPr>
      <w:spacing w:after="120"/>
      <w:ind w:firstLine="210"/>
    </w:pPr>
  </w:style>
  <w:style w:type="paragraph" w:styleId="BodyTextIndent">
    <w:name w:val="Body Text Indent"/>
    <w:basedOn w:val="Normal"/>
    <w:rPr>
      <w:bCs w:val="0"/>
      <w:noProof/>
    </w:rPr>
  </w:style>
  <w:style w:type="paragraph" w:styleId="BodyTextFirstIndent2">
    <w:name w:val="Body Text First Indent 2"/>
    <w:basedOn w:val="BodyTextIndent"/>
    <w:pPr>
      <w:ind w:left="360" w:firstLine="210"/>
    </w:pPr>
  </w:style>
  <w:style w:type="paragraph" w:styleId="BodyTextIndent2">
    <w:name w:val="Body Text Indent 2"/>
    <w:basedOn w:val="Normal"/>
    <w:rPr>
      <w:rFonts w:ascii=".VnTime" w:hAnsi=".VnTime"/>
      <w:bCs w:val="0"/>
      <w:noProof/>
    </w:rPr>
  </w:style>
  <w:style w:type="paragraph" w:styleId="BodyTextIndent3">
    <w:name w:val="Body Text Indent 3"/>
    <w:basedOn w:val="Normal"/>
    <w:pPr>
      <w:ind w:left="540"/>
    </w:pPr>
    <w:rPr>
      <w:bCs w:val="0"/>
      <w:noProof/>
    </w:rPr>
  </w:style>
  <w:style w:type="paragraph" w:customStyle="1" w:styleId="Bullet">
    <w:name w:val="Bullet"/>
    <w:basedOn w:val="Normal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link w:val="CaptionChar"/>
    <w:qFormat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bCs w:val="0"/>
      <w:noProof/>
      <w:lang w:val="en-GB"/>
    </w:rPr>
  </w:style>
  <w:style w:type="paragraph" w:customStyle="1" w:styleId="Content">
    <w:name w:val="Content"/>
    <w:basedOn w:val="Normal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Pr>
      <w:bCs w:val="0"/>
      <w:noProof/>
    </w:rPr>
  </w:style>
  <w:style w:type="paragraph" w:customStyle="1" w:styleId="Diagram">
    <w:name w:val="Diagram"/>
    <w:autoRedefine/>
    <w:pPr>
      <w:jc w:val="center"/>
    </w:pPr>
    <w:rPr>
      <w:rFonts w:ascii="Tahoma" w:hAnsi="Tahoma"/>
      <w:sz w:val="12"/>
      <w:lang w:eastAsia="ja-JP"/>
    </w:rPr>
  </w:style>
  <w:style w:type="paragraph" w:customStyle="1" w:styleId="DiagramHead">
    <w:name w:val="DiagramHead"/>
    <w:autoRedefine/>
    <w:pPr>
      <w:spacing w:before="120" w:line="360" w:lineRule="auto"/>
      <w:jc w:val="center"/>
    </w:pPr>
    <w:rPr>
      <w:rFonts w:ascii="Tahoma" w:hAnsi="Tahoma" w:cs="Arial"/>
      <w:b/>
      <w:snapToGrid w:val="0"/>
      <w:lang w:eastAsia="ja-JP"/>
    </w:rPr>
  </w:style>
  <w:style w:type="paragraph" w:customStyle="1" w:styleId="DiagramTag">
    <w:name w:val="DiagramTag"/>
    <w:autoRedefine/>
    <w:pPr>
      <w:jc w:val="center"/>
    </w:pPr>
    <w:rPr>
      <w:rFonts w:ascii="Tahoma" w:hAnsi="Tahoma"/>
      <w:b/>
      <w:bCs/>
      <w:sz w:val="16"/>
    </w:rPr>
  </w:style>
  <w:style w:type="paragraph" w:customStyle="1" w:styleId="DiffListing">
    <w:name w:val="Diff Listing"/>
    <w:basedOn w:val="Normal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Pr>
      <w:bCs w:val="0"/>
      <w:noProof/>
    </w:rPr>
  </w:style>
  <w:style w:type="paragraph" w:styleId="EndnoteText">
    <w:name w:val="endnote text"/>
    <w:basedOn w:val="Normal"/>
    <w:semiHidden/>
    <w:rPr>
      <w:bCs w:val="0"/>
      <w:noProof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Pr>
      <w:rFonts w:ascii="Arial" w:hAnsi="Arial"/>
      <w:bCs w:val="0"/>
      <w:noProof/>
    </w:rPr>
  </w:style>
  <w:style w:type="paragraph" w:styleId="NormalIndent">
    <w:name w:val="Normal Indent"/>
    <w:basedOn w:val="Normal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noteText">
    <w:name w:val="footnote text"/>
    <w:basedOn w:val="Normal"/>
    <w:semiHidden/>
    <w:rPr>
      <w:bCs w:val="0"/>
      <w:noProof/>
    </w:rPr>
  </w:style>
  <w:style w:type="paragraph" w:customStyle="1" w:styleId="GLOSSARY1">
    <w:name w:val="GLOSSARY1"/>
    <w:basedOn w:val="Normal"/>
    <w:pPr>
      <w:ind w:left="274" w:hanging="274"/>
    </w:pPr>
    <w:rPr>
      <w:b/>
      <w:noProof/>
    </w:rPr>
  </w:style>
  <w:style w:type="paragraph" w:customStyle="1" w:styleId="h1para">
    <w:name w:val="h1para"/>
    <w:basedOn w:val="Normal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Pr>
      <w:bCs w:val="0"/>
      <w:i/>
      <w:iCs/>
      <w:noProof/>
    </w:rPr>
  </w:style>
  <w:style w:type="character" w:styleId="HTMLCode">
    <w:name w:val="HTML Code"/>
    <w:basedOn w:val="DefaultParagraphFont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Pr>
      <w:b/>
      <w:noProof/>
    </w:rPr>
  </w:style>
  <w:style w:type="paragraph" w:customStyle="1" w:styleId="Level3">
    <w:name w:val="Level_3"/>
    <w:basedOn w:val="Level1"/>
    <w:rPr>
      <w:b w:val="0"/>
      <w:bCs w:val="0"/>
    </w:rPr>
  </w:style>
  <w:style w:type="paragraph" w:customStyle="1" w:styleId="Level2">
    <w:name w:val="Level_2"/>
    <w:basedOn w:val="Level3"/>
    <w:pPr>
      <w:ind w:left="432"/>
    </w:pPr>
  </w:style>
  <w:style w:type="paragraph" w:customStyle="1" w:styleId="Level4">
    <w:name w:val="Level_4"/>
    <w:basedOn w:val="Normal"/>
    <w:pPr>
      <w:ind w:left="1080"/>
    </w:pPr>
    <w:rPr>
      <w:bCs w:val="0"/>
      <w:noProof/>
    </w:rPr>
  </w:style>
  <w:style w:type="paragraph" w:customStyle="1" w:styleId="Level5">
    <w:name w:val="Level_5"/>
    <w:basedOn w:val="Normal"/>
    <w:pPr>
      <w:ind w:left="1440"/>
    </w:pPr>
    <w:rPr>
      <w:bCs w:val="0"/>
      <w:noProof/>
    </w:rPr>
  </w:style>
  <w:style w:type="paragraph" w:customStyle="1" w:styleId="level6">
    <w:name w:val="level_6"/>
    <w:basedOn w:val="Normal"/>
    <w:pPr>
      <w:ind w:left="1800"/>
    </w:pPr>
    <w:rPr>
      <w:bCs w:val="0"/>
      <w:noProof/>
    </w:rPr>
  </w:style>
  <w:style w:type="paragraph" w:styleId="List">
    <w:name w:val="List"/>
    <w:basedOn w:val="Normal"/>
    <w:pPr>
      <w:ind w:left="360" w:hanging="360"/>
    </w:pPr>
    <w:rPr>
      <w:bCs w:val="0"/>
      <w:noProof/>
    </w:rPr>
  </w:style>
  <w:style w:type="paragraph" w:styleId="List2">
    <w:name w:val="List 2"/>
    <w:basedOn w:val="Normal"/>
    <w:pPr>
      <w:ind w:hanging="360"/>
    </w:pPr>
    <w:rPr>
      <w:bCs w:val="0"/>
      <w:noProof/>
    </w:rPr>
  </w:style>
  <w:style w:type="paragraph" w:styleId="List3">
    <w:name w:val="List 3"/>
    <w:basedOn w:val="Normal"/>
    <w:pPr>
      <w:ind w:left="1080" w:hanging="360"/>
    </w:pPr>
    <w:rPr>
      <w:bCs w:val="0"/>
      <w:noProof/>
    </w:rPr>
  </w:style>
  <w:style w:type="paragraph" w:styleId="List4">
    <w:name w:val="List 4"/>
    <w:basedOn w:val="Normal"/>
    <w:pPr>
      <w:ind w:left="1440" w:hanging="360"/>
    </w:pPr>
    <w:rPr>
      <w:bCs w:val="0"/>
      <w:noProof/>
    </w:rPr>
  </w:style>
  <w:style w:type="paragraph" w:styleId="List5">
    <w:name w:val="List 5"/>
    <w:basedOn w:val="Normal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pPr>
      <w:spacing w:after="120"/>
    </w:pPr>
    <w:rPr>
      <w:bCs w:val="0"/>
      <w:noProof/>
    </w:rPr>
  </w:style>
  <w:style w:type="paragraph" w:styleId="ListContinue3">
    <w:name w:val="List Continue 3"/>
    <w:basedOn w:val="Normal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</w:style>
  <w:style w:type="paragraph" w:customStyle="1" w:styleId="NormalExplanation">
    <w:name w:val="Normal Explanation"/>
    <w:basedOn w:val="NormalIndent0"/>
    <w:pPr>
      <w:spacing w:before="60"/>
      <w:ind w:left="1094"/>
    </w:pPr>
  </w:style>
  <w:style w:type="paragraph" w:customStyle="1" w:styleId="NormalFirstIndex">
    <w:name w:val="Normal First Index"/>
    <w:basedOn w:val="Normal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Pr>
      <w:sz w:val="16"/>
    </w:rPr>
  </w:style>
  <w:style w:type="paragraph" w:customStyle="1" w:styleId="NormalTableHeader">
    <w:name w:val="Normal Table Header"/>
    <w:basedOn w:val="NormalIndent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Pr>
      <w:i/>
      <w:iCs/>
    </w:rPr>
  </w:style>
  <w:style w:type="paragraph" w:customStyle="1" w:styleId="NormalBold">
    <w:name w:val="NormalBold"/>
    <w:basedOn w:val="Normal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</w:style>
  <w:style w:type="paragraph" w:customStyle="1" w:styleId="NormalPicture">
    <w:name w:val="NormalPicture"/>
    <w:basedOn w:val="Normal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</w:style>
  <w:style w:type="paragraph" w:customStyle="1" w:styleId="normaltable">
    <w:name w:val="normaltable"/>
    <w:basedOn w:val="Normal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pPr>
      <w:widowControl w:val="0"/>
      <w:jc w:val="both"/>
    </w:pPr>
  </w:style>
  <w:style w:type="paragraph" w:styleId="NoteHeading">
    <w:name w:val="Note Heading"/>
    <w:basedOn w:val="Normal"/>
    <w:next w:val="Normal"/>
  </w:style>
  <w:style w:type="paragraph" w:customStyle="1" w:styleId="ObjectMember">
    <w:name w:val="Object Member"/>
    <w:basedOn w:val="Normal"/>
    <w:rPr>
      <w:b/>
    </w:rPr>
  </w:style>
  <w:style w:type="character" w:customStyle="1" w:styleId="ObjectMemberChar">
    <w:name w:val="Object Member Char"/>
    <w:basedOn w:val="DefaultParagraphFont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</w:style>
  <w:style w:type="paragraph" w:styleId="PlainText">
    <w:name w:val="Plain Text"/>
    <w:basedOn w:val="Normal"/>
    <w:rPr>
      <w:rFonts w:ascii="Courier New" w:hAnsi="Courier New" w:cs="Courier New"/>
    </w:rPr>
  </w:style>
  <w:style w:type="paragraph" w:customStyle="1" w:styleId="Point">
    <w:name w:val="Point"/>
    <w:basedOn w:val="Header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</w:style>
  <w:style w:type="paragraph" w:customStyle="1" w:styleId="screentable">
    <w:name w:val="screen table"/>
    <w:pPr>
      <w:widowControl w:val="0"/>
    </w:pPr>
  </w:style>
  <w:style w:type="paragraph" w:customStyle="1" w:styleId="Secondindex">
    <w:name w:val="Second index"/>
    <w:basedOn w:val="Normal"/>
    <w:pPr>
      <w:numPr>
        <w:numId w:val="23"/>
      </w:numPr>
    </w:pPr>
  </w:style>
  <w:style w:type="paragraph" w:customStyle="1" w:styleId="Shadedterminal">
    <w:name w:val="Shaded terminal"/>
    <w:basedOn w:val="Normal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pPr>
      <w:ind w:left="4320"/>
    </w:pPr>
  </w:style>
  <w:style w:type="paragraph" w:customStyle="1" w:styleId="Standaard">
    <w:name w:val="Standaard"/>
    <w:rPr>
      <w:rFonts w:ascii="CG Times" w:hAnsi="CG Times"/>
      <w:sz w:val="24"/>
      <w:szCs w:val="24"/>
      <w:lang w:val="en-GB"/>
    </w:rPr>
  </w:style>
  <w:style w:type="paragraph" w:customStyle="1" w:styleId="Starbullet">
    <w:name w:val="Starbullet"/>
    <w:basedOn w:val="Normal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Pr>
      <w:b/>
      <w:bCs/>
    </w:rPr>
  </w:style>
  <w:style w:type="paragraph" w:customStyle="1" w:styleId="StyleListSubContent">
    <w:name w:val="Style List Sub Content"/>
    <w:basedOn w:val="Normal"/>
    <w:pPr>
      <w:numPr>
        <w:numId w:val="24"/>
      </w:numPr>
    </w:pPr>
  </w:style>
  <w:style w:type="paragraph" w:customStyle="1" w:styleId="Sub-heading1">
    <w:name w:val="Sub-heading 1"/>
    <w:basedOn w:val="CHAPTER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pPr>
      <w:ind w:left="200" w:hanging="200"/>
    </w:pPr>
  </w:style>
  <w:style w:type="paragraph" w:styleId="TableofFigures">
    <w:name w:val="table of figures"/>
    <w:basedOn w:val="Normal"/>
    <w:next w:val="Normal"/>
    <w:semiHidden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Pr>
      <w:rFonts w:ascii="CG Times" w:hAnsi="CG Times"/>
      <w:sz w:val="24"/>
      <w:lang w:val="en-GB"/>
    </w:rPr>
  </w:style>
  <w:style w:type="paragraph" w:customStyle="1" w:styleId="textnotindented">
    <w:name w:val="text not indented"/>
    <w:basedOn w:val="Normal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NormalTB">
    <w:name w:val="NormalTB"/>
    <w:pPr>
      <w:jc w:val="center"/>
    </w:pPr>
    <w:rPr>
      <w:rFonts w:ascii=".VnTime" w:hAnsi=".VnTime"/>
      <w:lang w:val="en-GB"/>
    </w:rPr>
  </w:style>
  <w:style w:type="paragraph" w:customStyle="1" w:styleId="comment">
    <w:name w:val="comment"/>
    <w:basedOn w:val="Normal"/>
    <w:rPr>
      <w:i/>
      <w:color w:val="808080"/>
      <w:lang w:eastAsia="ja-JP"/>
    </w:rPr>
  </w:style>
  <w:style w:type="paragraph" w:styleId="ListParagraph">
    <w:name w:val="List Paragraph"/>
    <w:basedOn w:val="Normal"/>
    <w:uiPriority w:val="34"/>
    <w:qFormat/>
    <w:rsid w:val="00F90AF0"/>
    <w:pPr>
      <w:contextualSpacing/>
    </w:pPr>
  </w:style>
  <w:style w:type="paragraph" w:customStyle="1" w:styleId="Items">
    <w:name w:val="Items"/>
    <w:basedOn w:val="Normal"/>
    <w:rsid w:val="008F6080"/>
    <w:pPr>
      <w:tabs>
        <w:tab w:val="num" w:pos="795"/>
        <w:tab w:val="left" w:pos="851"/>
      </w:tabs>
      <w:spacing w:before="60" w:after="60" w:line="312" w:lineRule="auto"/>
      <w:ind w:left="795" w:hanging="360"/>
    </w:pPr>
    <w:rPr>
      <w:rFonts w:eastAsia="PMingLiU" w:cs="Times New Roman"/>
      <w:bCs w:val="0"/>
      <w:snapToGrid/>
      <w:szCs w:val="24"/>
      <w:lang w:eastAsia="zh-TW"/>
    </w:rPr>
  </w:style>
  <w:style w:type="paragraph" w:customStyle="1" w:styleId="BulletList1">
    <w:name w:val="Bullet List 1"/>
    <w:basedOn w:val="Normal"/>
    <w:link w:val="BulletList1Char"/>
    <w:qFormat/>
    <w:rsid w:val="008F6080"/>
    <w:pPr>
      <w:numPr>
        <w:numId w:val="26"/>
      </w:numPr>
      <w:spacing w:after="120" w:line="276" w:lineRule="auto"/>
      <w:ind w:right="27"/>
    </w:pPr>
    <w:rPr>
      <w:rFonts w:ascii="Arial" w:eastAsia="Calibri" w:hAnsi="Arial"/>
      <w:bCs w:val="0"/>
      <w:snapToGrid/>
      <w:szCs w:val="22"/>
    </w:rPr>
  </w:style>
  <w:style w:type="character" w:customStyle="1" w:styleId="CaptionChar">
    <w:name w:val="Caption Char"/>
    <w:basedOn w:val="DefaultParagraphFont"/>
    <w:link w:val="Caption"/>
    <w:rsid w:val="008F6080"/>
    <w:rPr>
      <w:rFonts w:ascii="Tahoma" w:hAnsi="Tahoma" w:cs="Tahoma"/>
      <w:noProof/>
      <w:snapToGrid w:val="0"/>
      <w:color w:val="000000"/>
      <w:lang w:val="en-GB"/>
    </w:rPr>
  </w:style>
  <w:style w:type="character" w:customStyle="1" w:styleId="emph1">
    <w:name w:val="emph1"/>
    <w:basedOn w:val="DefaultParagraphFont"/>
    <w:rsid w:val="008F6080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B77DD7"/>
    <w:rPr>
      <w:b/>
      <w:bCs/>
      <w:smallCaps/>
      <w:color w:val="5B9BD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CF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CF3"/>
    <w:rPr>
      <w:rFonts w:ascii="Tahoma" w:hAnsi="Tahoma" w:cs="Arial"/>
      <w:bCs/>
      <w:i/>
      <w:iCs/>
      <w:snapToGrid w:val="0"/>
      <w:color w:val="5B9BD5" w:themeColor="accent1"/>
    </w:rPr>
  </w:style>
  <w:style w:type="character" w:styleId="IntenseEmphasis">
    <w:name w:val="Intense Emphasis"/>
    <w:basedOn w:val="DefaultParagraphFont"/>
    <w:uiPriority w:val="21"/>
    <w:qFormat/>
    <w:rsid w:val="001D5CF3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1D5CF3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D5CF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CF3"/>
    <w:rPr>
      <w:rFonts w:ascii="Tahoma" w:hAnsi="Tahoma" w:cs="Arial"/>
      <w:bCs/>
      <w:i/>
      <w:iCs/>
      <w:snapToGrid w:val="0"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rsid w:val="00F930EB"/>
    <w:rPr>
      <w:rFonts w:ascii="Tahoma" w:hAnsi="Tahoma" w:cs="Tahoma"/>
      <w:b/>
      <w:bCs/>
      <w:snapToGrid w:val="0"/>
      <w:szCs w:val="18"/>
    </w:rPr>
  </w:style>
  <w:style w:type="character" w:customStyle="1" w:styleId="Heading4Char">
    <w:name w:val="Heading 4 Char"/>
    <w:basedOn w:val="DefaultParagraphFont"/>
    <w:link w:val="Heading4"/>
    <w:rsid w:val="00F930EB"/>
    <w:rPr>
      <w:rFonts w:ascii="Tahoma" w:hAnsi="Tahoma" w:cs="Tahoma"/>
      <w:b/>
      <w:bCs/>
      <w:snapToGrid w:val="0"/>
      <w:sz w:val="19"/>
      <w:szCs w:val="19"/>
    </w:rPr>
  </w:style>
  <w:style w:type="table" w:styleId="TableGrid">
    <w:name w:val="Table Grid"/>
    <w:basedOn w:val="TableNormal"/>
    <w:uiPriority w:val="59"/>
    <w:rsid w:val="009805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A46A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BulletList1Char">
    <w:name w:val="Bullet List 1 Char"/>
    <w:basedOn w:val="DefaultParagraphFont"/>
    <w:link w:val="BulletList1"/>
    <w:rsid w:val="00A3019D"/>
    <w:rPr>
      <w:rFonts w:ascii="Arial" w:eastAsia="Calibri" w:hAnsi="Arial" w:cs="Arial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image" Target="media/image17.emf"/><Relationship Id="rId21" Type="http://schemas.openxmlformats.org/officeDocument/2006/relationships/package" Target="embeddings/Microsoft_Visio_Drawing6.vsdx"/><Relationship Id="rId34" Type="http://schemas.openxmlformats.org/officeDocument/2006/relationships/package" Target="embeddings/Microsoft_Visio_Drawing10.vsdx"/><Relationship Id="rId42" Type="http://schemas.openxmlformats.org/officeDocument/2006/relationships/package" Target="embeddings/Microsoft_Visio_Drawing14.vsdx"/><Relationship Id="rId47" Type="http://schemas.openxmlformats.org/officeDocument/2006/relationships/image" Target="media/image21.emf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1" Type="http://schemas.openxmlformats.org/officeDocument/2006/relationships/package" Target="embeddings/Microsoft_Visio_Drawing1.vsdx"/><Relationship Id="rId24" Type="http://schemas.openxmlformats.org/officeDocument/2006/relationships/oleObject" Target="embeddings/Microsoft_Visio_2003-2010_Drawing2.vsd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3.vsdx"/><Relationship Id="rId45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oleObject" Target="embeddings/Microsoft_Visio_2003-2010_Drawing1.vsd"/><Relationship Id="rId28" Type="http://schemas.openxmlformats.org/officeDocument/2006/relationships/package" Target="embeddings/Microsoft_Visio_Drawing7.vsdx"/><Relationship Id="rId36" Type="http://schemas.openxmlformats.org/officeDocument/2006/relationships/package" Target="embeddings/Microsoft_Visio_Drawing11.vsdx"/><Relationship Id="rId49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5.vsdx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8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7.vsdx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9.jpg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2.vsdx"/><Relationship Id="rId46" Type="http://schemas.openxmlformats.org/officeDocument/2006/relationships/package" Target="embeddings/Microsoft_Visio_Drawing16.vsdx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Kien\Training\FU\I2SE\Materials\Templates\Design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943</TotalTime>
  <Pages>45</Pages>
  <Words>3882</Words>
  <Characters>22132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25963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Kha Nguyễn Chí</dc:creator>
  <cp:keywords/>
  <dc:description>Add 5. OTHER CONSIDERATIONS</dc:description>
  <cp:lastModifiedBy>Kha Nguyễn Chí</cp:lastModifiedBy>
  <cp:revision>413</cp:revision>
  <cp:lastPrinted>1899-12-31T17:00:00Z</cp:lastPrinted>
  <dcterms:created xsi:type="dcterms:W3CDTF">2015-01-22T16:15:00Z</dcterms:created>
  <dcterms:modified xsi:type="dcterms:W3CDTF">2015-02-13T02:59:00Z</dcterms:modified>
</cp:coreProperties>
</file>